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1BD7" w14:textId="5F61FCA5" w:rsidR="00056DB6" w:rsidRDefault="007D4558" w:rsidP="007D4558">
      <w:pPr>
        <w:pStyle w:val="Title"/>
        <w:jc w:val="center"/>
      </w:pPr>
      <w:r>
        <w:t xml:space="preserve">SPEAR3 </w:t>
      </w:r>
      <w:r w:rsidR="00554FCC">
        <w:t xml:space="preserve">HVPS </w:t>
      </w:r>
      <w:r w:rsidR="0035549D">
        <w:t>Crowbar</w:t>
      </w:r>
      <w:r w:rsidR="00554FCC">
        <w:t xml:space="preserve"> Tank Maintenance</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4A27FB52" w14:textId="77777777" w:rsidR="000E04B1" w:rsidRDefault="000E04B1">
          <w:pPr>
            <w:pStyle w:val="TOCHeading"/>
          </w:pPr>
          <w:r>
            <w:t>Table of Contents</w:t>
          </w:r>
        </w:p>
        <w:p w14:paraId="7CC29A7E" w14:textId="0EB674CB" w:rsidR="00006A36"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51566407" w:history="1">
            <w:r w:rsidR="00006A36" w:rsidRPr="000857EC">
              <w:rPr>
                <w:rStyle w:val="Hyperlink"/>
                <w:noProof/>
              </w:rPr>
              <w:t>2</w:t>
            </w:r>
            <w:r w:rsidR="00006A36">
              <w:rPr>
                <w:noProof/>
                <w:kern w:val="2"/>
                <w14:ligatures w14:val="standardContextual"/>
              </w:rPr>
              <w:tab/>
            </w:r>
            <w:r w:rsidR="00006A36" w:rsidRPr="000857EC">
              <w:rPr>
                <w:rStyle w:val="Hyperlink"/>
                <w:noProof/>
              </w:rPr>
              <w:t>Revision History</w:t>
            </w:r>
            <w:r w:rsidR="00006A36">
              <w:rPr>
                <w:noProof/>
                <w:webHidden/>
              </w:rPr>
              <w:tab/>
            </w:r>
            <w:r w:rsidR="00006A36">
              <w:rPr>
                <w:noProof/>
                <w:webHidden/>
              </w:rPr>
              <w:fldChar w:fldCharType="begin"/>
            </w:r>
            <w:r w:rsidR="00006A36">
              <w:rPr>
                <w:noProof/>
                <w:webHidden/>
              </w:rPr>
              <w:instrText xml:space="preserve"> PAGEREF _Toc151566407 \h </w:instrText>
            </w:r>
            <w:r w:rsidR="00006A36">
              <w:rPr>
                <w:noProof/>
                <w:webHidden/>
              </w:rPr>
            </w:r>
            <w:r w:rsidR="00006A36">
              <w:rPr>
                <w:noProof/>
                <w:webHidden/>
              </w:rPr>
              <w:fldChar w:fldCharType="separate"/>
            </w:r>
            <w:r w:rsidR="00006A36">
              <w:rPr>
                <w:noProof/>
                <w:webHidden/>
              </w:rPr>
              <w:t>2</w:t>
            </w:r>
            <w:r w:rsidR="00006A36">
              <w:rPr>
                <w:noProof/>
                <w:webHidden/>
              </w:rPr>
              <w:fldChar w:fldCharType="end"/>
            </w:r>
          </w:hyperlink>
        </w:p>
        <w:p w14:paraId="50ADDF37" w14:textId="5F675008" w:rsidR="00006A36" w:rsidRDefault="00000000">
          <w:pPr>
            <w:pStyle w:val="TOC2"/>
            <w:tabs>
              <w:tab w:val="left" w:pos="880"/>
              <w:tab w:val="right" w:leader="dot" w:pos="9350"/>
            </w:tabs>
            <w:rPr>
              <w:noProof/>
              <w:kern w:val="2"/>
              <w14:ligatures w14:val="standardContextual"/>
            </w:rPr>
          </w:pPr>
          <w:hyperlink w:anchor="_Toc151566408" w:history="1">
            <w:r w:rsidR="00006A36" w:rsidRPr="000857EC">
              <w:rPr>
                <w:rStyle w:val="Hyperlink"/>
                <w:noProof/>
              </w:rPr>
              <w:t>2.1</w:t>
            </w:r>
            <w:r w:rsidR="00006A36">
              <w:rPr>
                <w:noProof/>
                <w:kern w:val="2"/>
                <w14:ligatures w14:val="standardContextual"/>
              </w:rPr>
              <w:tab/>
            </w:r>
            <w:r w:rsidR="00006A36" w:rsidRPr="000857EC">
              <w:rPr>
                <w:rStyle w:val="Hyperlink"/>
                <w:noProof/>
              </w:rPr>
              <w:t>R1 Date</w:t>
            </w:r>
            <w:r w:rsidR="00006A36">
              <w:rPr>
                <w:noProof/>
                <w:webHidden/>
              </w:rPr>
              <w:tab/>
            </w:r>
            <w:r w:rsidR="00006A36">
              <w:rPr>
                <w:noProof/>
                <w:webHidden/>
              </w:rPr>
              <w:fldChar w:fldCharType="begin"/>
            </w:r>
            <w:r w:rsidR="00006A36">
              <w:rPr>
                <w:noProof/>
                <w:webHidden/>
              </w:rPr>
              <w:instrText xml:space="preserve"> PAGEREF _Toc151566408 \h </w:instrText>
            </w:r>
            <w:r w:rsidR="00006A36">
              <w:rPr>
                <w:noProof/>
                <w:webHidden/>
              </w:rPr>
            </w:r>
            <w:r w:rsidR="00006A36">
              <w:rPr>
                <w:noProof/>
                <w:webHidden/>
              </w:rPr>
              <w:fldChar w:fldCharType="separate"/>
            </w:r>
            <w:r w:rsidR="00006A36">
              <w:rPr>
                <w:noProof/>
                <w:webHidden/>
              </w:rPr>
              <w:t>2</w:t>
            </w:r>
            <w:r w:rsidR="00006A36">
              <w:rPr>
                <w:noProof/>
                <w:webHidden/>
              </w:rPr>
              <w:fldChar w:fldCharType="end"/>
            </w:r>
          </w:hyperlink>
        </w:p>
        <w:p w14:paraId="39591C2B" w14:textId="1A3B4CD6" w:rsidR="00006A36" w:rsidRDefault="00000000">
          <w:pPr>
            <w:pStyle w:val="TOC1"/>
            <w:tabs>
              <w:tab w:val="left" w:pos="440"/>
              <w:tab w:val="right" w:leader="dot" w:pos="9350"/>
            </w:tabs>
            <w:rPr>
              <w:noProof/>
              <w:kern w:val="2"/>
              <w14:ligatures w14:val="standardContextual"/>
            </w:rPr>
          </w:pPr>
          <w:hyperlink w:anchor="_Toc151566409" w:history="1">
            <w:r w:rsidR="00006A36" w:rsidRPr="000857EC">
              <w:rPr>
                <w:rStyle w:val="Hyperlink"/>
                <w:noProof/>
              </w:rPr>
              <w:t>3</w:t>
            </w:r>
            <w:r w:rsidR="00006A36">
              <w:rPr>
                <w:noProof/>
                <w:kern w:val="2"/>
                <w14:ligatures w14:val="standardContextual"/>
              </w:rPr>
              <w:tab/>
            </w:r>
            <w:r w:rsidR="00006A36" w:rsidRPr="000857EC">
              <w:rPr>
                <w:rStyle w:val="Hyperlink"/>
                <w:noProof/>
              </w:rPr>
              <w:t>Table of Figures</w:t>
            </w:r>
            <w:r w:rsidR="00006A36">
              <w:rPr>
                <w:noProof/>
                <w:webHidden/>
              </w:rPr>
              <w:tab/>
            </w:r>
            <w:r w:rsidR="00006A36">
              <w:rPr>
                <w:noProof/>
                <w:webHidden/>
              </w:rPr>
              <w:fldChar w:fldCharType="begin"/>
            </w:r>
            <w:r w:rsidR="00006A36">
              <w:rPr>
                <w:noProof/>
                <w:webHidden/>
              </w:rPr>
              <w:instrText xml:space="preserve"> PAGEREF _Toc151566409 \h </w:instrText>
            </w:r>
            <w:r w:rsidR="00006A36">
              <w:rPr>
                <w:noProof/>
                <w:webHidden/>
              </w:rPr>
            </w:r>
            <w:r w:rsidR="00006A36">
              <w:rPr>
                <w:noProof/>
                <w:webHidden/>
              </w:rPr>
              <w:fldChar w:fldCharType="separate"/>
            </w:r>
            <w:r w:rsidR="00006A36">
              <w:rPr>
                <w:noProof/>
                <w:webHidden/>
              </w:rPr>
              <w:t>2</w:t>
            </w:r>
            <w:r w:rsidR="00006A36">
              <w:rPr>
                <w:noProof/>
                <w:webHidden/>
              </w:rPr>
              <w:fldChar w:fldCharType="end"/>
            </w:r>
          </w:hyperlink>
        </w:p>
        <w:p w14:paraId="2A9A79A2" w14:textId="104D63DF" w:rsidR="00006A36" w:rsidRDefault="00000000">
          <w:pPr>
            <w:pStyle w:val="TOC1"/>
            <w:tabs>
              <w:tab w:val="left" w:pos="440"/>
              <w:tab w:val="right" w:leader="dot" w:pos="9350"/>
            </w:tabs>
            <w:rPr>
              <w:noProof/>
              <w:kern w:val="2"/>
              <w14:ligatures w14:val="standardContextual"/>
            </w:rPr>
          </w:pPr>
          <w:hyperlink w:anchor="_Toc151566410" w:history="1">
            <w:r w:rsidR="00006A36" w:rsidRPr="000857EC">
              <w:rPr>
                <w:rStyle w:val="Hyperlink"/>
                <w:noProof/>
              </w:rPr>
              <w:t>4</w:t>
            </w:r>
            <w:r w:rsidR="00006A36">
              <w:rPr>
                <w:noProof/>
                <w:kern w:val="2"/>
                <w14:ligatures w14:val="standardContextual"/>
              </w:rPr>
              <w:tab/>
            </w:r>
            <w:r w:rsidR="00006A36" w:rsidRPr="000857EC">
              <w:rPr>
                <w:rStyle w:val="Hyperlink"/>
                <w:noProof/>
              </w:rPr>
              <w:t>Author/Approvers/Validators</w:t>
            </w:r>
            <w:r w:rsidR="00006A36">
              <w:rPr>
                <w:noProof/>
                <w:webHidden/>
              </w:rPr>
              <w:tab/>
            </w:r>
            <w:r w:rsidR="00006A36">
              <w:rPr>
                <w:noProof/>
                <w:webHidden/>
              </w:rPr>
              <w:fldChar w:fldCharType="begin"/>
            </w:r>
            <w:r w:rsidR="00006A36">
              <w:rPr>
                <w:noProof/>
                <w:webHidden/>
              </w:rPr>
              <w:instrText xml:space="preserve"> PAGEREF _Toc151566410 \h </w:instrText>
            </w:r>
            <w:r w:rsidR="00006A36">
              <w:rPr>
                <w:noProof/>
                <w:webHidden/>
              </w:rPr>
            </w:r>
            <w:r w:rsidR="00006A36">
              <w:rPr>
                <w:noProof/>
                <w:webHidden/>
              </w:rPr>
              <w:fldChar w:fldCharType="separate"/>
            </w:r>
            <w:r w:rsidR="00006A36">
              <w:rPr>
                <w:noProof/>
                <w:webHidden/>
              </w:rPr>
              <w:t>2</w:t>
            </w:r>
            <w:r w:rsidR="00006A36">
              <w:rPr>
                <w:noProof/>
                <w:webHidden/>
              </w:rPr>
              <w:fldChar w:fldCharType="end"/>
            </w:r>
          </w:hyperlink>
        </w:p>
        <w:p w14:paraId="033917CB" w14:textId="41355904" w:rsidR="00006A36" w:rsidRDefault="00000000">
          <w:pPr>
            <w:pStyle w:val="TOC2"/>
            <w:tabs>
              <w:tab w:val="left" w:pos="880"/>
              <w:tab w:val="right" w:leader="dot" w:pos="9350"/>
            </w:tabs>
            <w:rPr>
              <w:noProof/>
              <w:kern w:val="2"/>
              <w14:ligatures w14:val="standardContextual"/>
            </w:rPr>
          </w:pPr>
          <w:hyperlink w:anchor="_Toc151566411" w:history="1">
            <w:r w:rsidR="00006A36" w:rsidRPr="000857EC">
              <w:rPr>
                <w:rStyle w:val="Hyperlink"/>
                <w:noProof/>
              </w:rPr>
              <w:t>4.1</w:t>
            </w:r>
            <w:r w:rsidR="00006A36">
              <w:rPr>
                <w:noProof/>
                <w:kern w:val="2"/>
                <w14:ligatures w14:val="standardContextual"/>
              </w:rPr>
              <w:tab/>
            </w:r>
            <w:r w:rsidR="00006A36" w:rsidRPr="000857EC">
              <w:rPr>
                <w:rStyle w:val="Hyperlink"/>
                <w:noProof/>
              </w:rPr>
              <w:t>Author</w:t>
            </w:r>
            <w:r w:rsidR="00006A36">
              <w:rPr>
                <w:noProof/>
                <w:webHidden/>
              </w:rPr>
              <w:tab/>
            </w:r>
            <w:r w:rsidR="00006A36">
              <w:rPr>
                <w:noProof/>
                <w:webHidden/>
              </w:rPr>
              <w:fldChar w:fldCharType="begin"/>
            </w:r>
            <w:r w:rsidR="00006A36">
              <w:rPr>
                <w:noProof/>
                <w:webHidden/>
              </w:rPr>
              <w:instrText xml:space="preserve"> PAGEREF _Toc151566411 \h </w:instrText>
            </w:r>
            <w:r w:rsidR="00006A36">
              <w:rPr>
                <w:noProof/>
                <w:webHidden/>
              </w:rPr>
            </w:r>
            <w:r w:rsidR="00006A36">
              <w:rPr>
                <w:noProof/>
                <w:webHidden/>
              </w:rPr>
              <w:fldChar w:fldCharType="separate"/>
            </w:r>
            <w:r w:rsidR="00006A36">
              <w:rPr>
                <w:noProof/>
                <w:webHidden/>
              </w:rPr>
              <w:t>2</w:t>
            </w:r>
            <w:r w:rsidR="00006A36">
              <w:rPr>
                <w:noProof/>
                <w:webHidden/>
              </w:rPr>
              <w:fldChar w:fldCharType="end"/>
            </w:r>
          </w:hyperlink>
        </w:p>
        <w:p w14:paraId="4052755A" w14:textId="36A1EDA2" w:rsidR="00006A36" w:rsidRDefault="00000000">
          <w:pPr>
            <w:pStyle w:val="TOC2"/>
            <w:tabs>
              <w:tab w:val="left" w:pos="880"/>
              <w:tab w:val="right" w:leader="dot" w:pos="9350"/>
            </w:tabs>
            <w:rPr>
              <w:noProof/>
              <w:kern w:val="2"/>
              <w14:ligatures w14:val="standardContextual"/>
            </w:rPr>
          </w:pPr>
          <w:hyperlink w:anchor="_Toc151566412" w:history="1">
            <w:r w:rsidR="00006A36" w:rsidRPr="000857EC">
              <w:rPr>
                <w:rStyle w:val="Hyperlink"/>
                <w:noProof/>
              </w:rPr>
              <w:t>4.2</w:t>
            </w:r>
            <w:r w:rsidR="00006A36">
              <w:rPr>
                <w:noProof/>
                <w:kern w:val="2"/>
                <w14:ligatures w14:val="standardContextual"/>
              </w:rPr>
              <w:tab/>
            </w:r>
            <w:r w:rsidR="00006A36" w:rsidRPr="000857EC">
              <w:rPr>
                <w:rStyle w:val="Hyperlink"/>
                <w:noProof/>
              </w:rPr>
              <w:t>Reviewers</w:t>
            </w:r>
            <w:r w:rsidR="00006A36">
              <w:rPr>
                <w:noProof/>
                <w:webHidden/>
              </w:rPr>
              <w:tab/>
            </w:r>
            <w:r w:rsidR="00006A36">
              <w:rPr>
                <w:noProof/>
                <w:webHidden/>
              </w:rPr>
              <w:fldChar w:fldCharType="begin"/>
            </w:r>
            <w:r w:rsidR="00006A36">
              <w:rPr>
                <w:noProof/>
                <w:webHidden/>
              </w:rPr>
              <w:instrText xml:space="preserve"> PAGEREF _Toc151566412 \h </w:instrText>
            </w:r>
            <w:r w:rsidR="00006A36">
              <w:rPr>
                <w:noProof/>
                <w:webHidden/>
              </w:rPr>
            </w:r>
            <w:r w:rsidR="00006A36">
              <w:rPr>
                <w:noProof/>
                <w:webHidden/>
              </w:rPr>
              <w:fldChar w:fldCharType="separate"/>
            </w:r>
            <w:r w:rsidR="00006A36">
              <w:rPr>
                <w:noProof/>
                <w:webHidden/>
              </w:rPr>
              <w:t>2</w:t>
            </w:r>
            <w:r w:rsidR="00006A36">
              <w:rPr>
                <w:noProof/>
                <w:webHidden/>
              </w:rPr>
              <w:fldChar w:fldCharType="end"/>
            </w:r>
          </w:hyperlink>
        </w:p>
        <w:p w14:paraId="366CD6CA" w14:textId="2EA6EB3D" w:rsidR="00006A36" w:rsidRDefault="00000000">
          <w:pPr>
            <w:pStyle w:val="TOC2"/>
            <w:tabs>
              <w:tab w:val="left" w:pos="880"/>
              <w:tab w:val="right" w:leader="dot" w:pos="9350"/>
            </w:tabs>
            <w:rPr>
              <w:noProof/>
              <w:kern w:val="2"/>
              <w14:ligatures w14:val="standardContextual"/>
            </w:rPr>
          </w:pPr>
          <w:hyperlink w:anchor="_Toc151566413" w:history="1">
            <w:r w:rsidR="00006A36" w:rsidRPr="000857EC">
              <w:rPr>
                <w:rStyle w:val="Hyperlink"/>
                <w:noProof/>
              </w:rPr>
              <w:t>4.3</w:t>
            </w:r>
            <w:r w:rsidR="00006A36">
              <w:rPr>
                <w:noProof/>
                <w:kern w:val="2"/>
                <w14:ligatures w14:val="standardContextual"/>
              </w:rPr>
              <w:tab/>
            </w:r>
            <w:r w:rsidR="00006A36" w:rsidRPr="000857EC">
              <w:rPr>
                <w:rStyle w:val="Hyperlink"/>
                <w:noProof/>
              </w:rPr>
              <w:t>Management Approval</w:t>
            </w:r>
            <w:r w:rsidR="00006A36">
              <w:rPr>
                <w:noProof/>
                <w:webHidden/>
              </w:rPr>
              <w:tab/>
            </w:r>
            <w:r w:rsidR="00006A36">
              <w:rPr>
                <w:noProof/>
                <w:webHidden/>
              </w:rPr>
              <w:fldChar w:fldCharType="begin"/>
            </w:r>
            <w:r w:rsidR="00006A36">
              <w:rPr>
                <w:noProof/>
                <w:webHidden/>
              </w:rPr>
              <w:instrText xml:space="preserve"> PAGEREF _Toc151566413 \h </w:instrText>
            </w:r>
            <w:r w:rsidR="00006A36">
              <w:rPr>
                <w:noProof/>
                <w:webHidden/>
              </w:rPr>
            </w:r>
            <w:r w:rsidR="00006A36">
              <w:rPr>
                <w:noProof/>
                <w:webHidden/>
              </w:rPr>
              <w:fldChar w:fldCharType="separate"/>
            </w:r>
            <w:r w:rsidR="00006A36">
              <w:rPr>
                <w:noProof/>
                <w:webHidden/>
              </w:rPr>
              <w:t>3</w:t>
            </w:r>
            <w:r w:rsidR="00006A36">
              <w:rPr>
                <w:noProof/>
                <w:webHidden/>
              </w:rPr>
              <w:fldChar w:fldCharType="end"/>
            </w:r>
          </w:hyperlink>
        </w:p>
        <w:p w14:paraId="0878CCBE" w14:textId="1DB13F4B" w:rsidR="00006A36" w:rsidRDefault="00000000">
          <w:pPr>
            <w:pStyle w:val="TOC2"/>
            <w:tabs>
              <w:tab w:val="left" w:pos="880"/>
              <w:tab w:val="right" w:leader="dot" w:pos="9350"/>
            </w:tabs>
            <w:rPr>
              <w:noProof/>
              <w:kern w:val="2"/>
              <w14:ligatures w14:val="standardContextual"/>
            </w:rPr>
          </w:pPr>
          <w:hyperlink w:anchor="_Toc151566414" w:history="1">
            <w:r w:rsidR="00006A36" w:rsidRPr="000857EC">
              <w:rPr>
                <w:rStyle w:val="Hyperlink"/>
                <w:noProof/>
              </w:rPr>
              <w:t>4.4</w:t>
            </w:r>
            <w:r w:rsidR="00006A36">
              <w:rPr>
                <w:noProof/>
                <w:kern w:val="2"/>
                <w14:ligatures w14:val="standardContextual"/>
              </w:rPr>
              <w:tab/>
            </w:r>
            <w:r w:rsidR="00006A36" w:rsidRPr="000857EC">
              <w:rPr>
                <w:rStyle w:val="Hyperlink"/>
                <w:noProof/>
              </w:rPr>
              <w:t>Validator</w:t>
            </w:r>
            <w:r w:rsidR="00006A36">
              <w:rPr>
                <w:noProof/>
                <w:webHidden/>
              </w:rPr>
              <w:tab/>
            </w:r>
            <w:r w:rsidR="00006A36">
              <w:rPr>
                <w:noProof/>
                <w:webHidden/>
              </w:rPr>
              <w:fldChar w:fldCharType="begin"/>
            </w:r>
            <w:r w:rsidR="00006A36">
              <w:rPr>
                <w:noProof/>
                <w:webHidden/>
              </w:rPr>
              <w:instrText xml:space="preserve"> PAGEREF _Toc151566414 \h </w:instrText>
            </w:r>
            <w:r w:rsidR="00006A36">
              <w:rPr>
                <w:noProof/>
                <w:webHidden/>
              </w:rPr>
            </w:r>
            <w:r w:rsidR="00006A36">
              <w:rPr>
                <w:noProof/>
                <w:webHidden/>
              </w:rPr>
              <w:fldChar w:fldCharType="separate"/>
            </w:r>
            <w:r w:rsidR="00006A36">
              <w:rPr>
                <w:noProof/>
                <w:webHidden/>
              </w:rPr>
              <w:t>3</w:t>
            </w:r>
            <w:r w:rsidR="00006A36">
              <w:rPr>
                <w:noProof/>
                <w:webHidden/>
              </w:rPr>
              <w:fldChar w:fldCharType="end"/>
            </w:r>
          </w:hyperlink>
        </w:p>
        <w:p w14:paraId="1D5341D5" w14:textId="1F2A3433" w:rsidR="00006A36" w:rsidRDefault="00000000">
          <w:pPr>
            <w:pStyle w:val="TOC1"/>
            <w:tabs>
              <w:tab w:val="left" w:pos="440"/>
              <w:tab w:val="right" w:leader="dot" w:pos="9350"/>
            </w:tabs>
            <w:rPr>
              <w:noProof/>
              <w:kern w:val="2"/>
              <w14:ligatures w14:val="standardContextual"/>
            </w:rPr>
          </w:pPr>
          <w:hyperlink w:anchor="_Toc151566415" w:history="1">
            <w:r w:rsidR="00006A36" w:rsidRPr="000857EC">
              <w:rPr>
                <w:rStyle w:val="Hyperlink"/>
                <w:noProof/>
              </w:rPr>
              <w:t>5</w:t>
            </w:r>
            <w:r w:rsidR="00006A36">
              <w:rPr>
                <w:noProof/>
                <w:kern w:val="2"/>
                <w14:ligatures w14:val="standardContextual"/>
              </w:rPr>
              <w:tab/>
            </w:r>
            <w:r w:rsidR="00006A36" w:rsidRPr="000857EC">
              <w:rPr>
                <w:rStyle w:val="Hyperlink"/>
                <w:noProof/>
              </w:rPr>
              <w:t>Procedure Purpose</w:t>
            </w:r>
            <w:r w:rsidR="00006A36">
              <w:rPr>
                <w:noProof/>
                <w:webHidden/>
              </w:rPr>
              <w:tab/>
            </w:r>
            <w:r w:rsidR="00006A36">
              <w:rPr>
                <w:noProof/>
                <w:webHidden/>
              </w:rPr>
              <w:fldChar w:fldCharType="begin"/>
            </w:r>
            <w:r w:rsidR="00006A36">
              <w:rPr>
                <w:noProof/>
                <w:webHidden/>
              </w:rPr>
              <w:instrText xml:space="preserve"> PAGEREF _Toc151566415 \h </w:instrText>
            </w:r>
            <w:r w:rsidR="00006A36">
              <w:rPr>
                <w:noProof/>
                <w:webHidden/>
              </w:rPr>
            </w:r>
            <w:r w:rsidR="00006A36">
              <w:rPr>
                <w:noProof/>
                <w:webHidden/>
              </w:rPr>
              <w:fldChar w:fldCharType="separate"/>
            </w:r>
            <w:r w:rsidR="00006A36">
              <w:rPr>
                <w:noProof/>
                <w:webHidden/>
              </w:rPr>
              <w:t>3</w:t>
            </w:r>
            <w:r w:rsidR="00006A36">
              <w:rPr>
                <w:noProof/>
                <w:webHidden/>
              </w:rPr>
              <w:fldChar w:fldCharType="end"/>
            </w:r>
          </w:hyperlink>
        </w:p>
        <w:p w14:paraId="1E1153AF" w14:textId="240DAFEF" w:rsidR="00006A36" w:rsidRDefault="00000000">
          <w:pPr>
            <w:pStyle w:val="TOC1"/>
            <w:tabs>
              <w:tab w:val="left" w:pos="440"/>
              <w:tab w:val="right" w:leader="dot" w:pos="9350"/>
            </w:tabs>
            <w:rPr>
              <w:noProof/>
              <w:kern w:val="2"/>
              <w14:ligatures w14:val="standardContextual"/>
            </w:rPr>
          </w:pPr>
          <w:hyperlink w:anchor="_Toc151566416" w:history="1">
            <w:r w:rsidR="00006A36" w:rsidRPr="000857EC">
              <w:rPr>
                <w:rStyle w:val="Hyperlink"/>
                <w:noProof/>
              </w:rPr>
              <w:t>6</w:t>
            </w:r>
            <w:r w:rsidR="00006A36">
              <w:rPr>
                <w:noProof/>
                <w:kern w:val="2"/>
                <w14:ligatures w14:val="standardContextual"/>
              </w:rPr>
              <w:tab/>
            </w:r>
            <w:r w:rsidR="00006A36" w:rsidRPr="000857EC">
              <w:rPr>
                <w:rStyle w:val="Hyperlink"/>
                <w:noProof/>
              </w:rPr>
              <w:t>Equipment Required to Execute Procedure</w:t>
            </w:r>
            <w:r w:rsidR="00006A36">
              <w:rPr>
                <w:noProof/>
                <w:webHidden/>
              </w:rPr>
              <w:tab/>
            </w:r>
            <w:r w:rsidR="00006A36">
              <w:rPr>
                <w:noProof/>
                <w:webHidden/>
              </w:rPr>
              <w:fldChar w:fldCharType="begin"/>
            </w:r>
            <w:r w:rsidR="00006A36">
              <w:rPr>
                <w:noProof/>
                <w:webHidden/>
              </w:rPr>
              <w:instrText xml:space="preserve"> PAGEREF _Toc151566416 \h </w:instrText>
            </w:r>
            <w:r w:rsidR="00006A36">
              <w:rPr>
                <w:noProof/>
                <w:webHidden/>
              </w:rPr>
            </w:r>
            <w:r w:rsidR="00006A36">
              <w:rPr>
                <w:noProof/>
                <w:webHidden/>
              </w:rPr>
              <w:fldChar w:fldCharType="separate"/>
            </w:r>
            <w:r w:rsidR="00006A36">
              <w:rPr>
                <w:noProof/>
                <w:webHidden/>
              </w:rPr>
              <w:t>3</w:t>
            </w:r>
            <w:r w:rsidR="00006A36">
              <w:rPr>
                <w:noProof/>
                <w:webHidden/>
              </w:rPr>
              <w:fldChar w:fldCharType="end"/>
            </w:r>
          </w:hyperlink>
        </w:p>
        <w:p w14:paraId="19C4291C" w14:textId="0FFD3A9E" w:rsidR="00006A36" w:rsidRDefault="00000000">
          <w:pPr>
            <w:pStyle w:val="TOC1"/>
            <w:tabs>
              <w:tab w:val="left" w:pos="440"/>
              <w:tab w:val="right" w:leader="dot" w:pos="9350"/>
            </w:tabs>
            <w:rPr>
              <w:noProof/>
              <w:kern w:val="2"/>
              <w14:ligatures w14:val="standardContextual"/>
            </w:rPr>
          </w:pPr>
          <w:hyperlink w:anchor="_Toc151566417" w:history="1">
            <w:r w:rsidR="00006A36" w:rsidRPr="000857EC">
              <w:rPr>
                <w:rStyle w:val="Hyperlink"/>
                <w:noProof/>
              </w:rPr>
              <w:t>7</w:t>
            </w:r>
            <w:r w:rsidR="00006A36">
              <w:rPr>
                <w:noProof/>
                <w:kern w:val="2"/>
                <w14:ligatures w14:val="standardContextual"/>
              </w:rPr>
              <w:tab/>
            </w:r>
            <w:r w:rsidR="00006A36" w:rsidRPr="000857EC">
              <w:rPr>
                <w:rStyle w:val="Hyperlink"/>
                <w:noProof/>
              </w:rPr>
              <w:t>Equipment Description</w:t>
            </w:r>
            <w:r w:rsidR="00006A36">
              <w:rPr>
                <w:noProof/>
                <w:webHidden/>
              </w:rPr>
              <w:tab/>
            </w:r>
            <w:r w:rsidR="00006A36">
              <w:rPr>
                <w:noProof/>
                <w:webHidden/>
              </w:rPr>
              <w:fldChar w:fldCharType="begin"/>
            </w:r>
            <w:r w:rsidR="00006A36">
              <w:rPr>
                <w:noProof/>
                <w:webHidden/>
              </w:rPr>
              <w:instrText xml:space="preserve"> PAGEREF _Toc151566417 \h </w:instrText>
            </w:r>
            <w:r w:rsidR="00006A36">
              <w:rPr>
                <w:noProof/>
                <w:webHidden/>
              </w:rPr>
            </w:r>
            <w:r w:rsidR="00006A36">
              <w:rPr>
                <w:noProof/>
                <w:webHidden/>
              </w:rPr>
              <w:fldChar w:fldCharType="separate"/>
            </w:r>
            <w:r w:rsidR="00006A36">
              <w:rPr>
                <w:noProof/>
                <w:webHidden/>
              </w:rPr>
              <w:t>4</w:t>
            </w:r>
            <w:r w:rsidR="00006A36">
              <w:rPr>
                <w:noProof/>
                <w:webHidden/>
              </w:rPr>
              <w:fldChar w:fldCharType="end"/>
            </w:r>
          </w:hyperlink>
        </w:p>
        <w:p w14:paraId="1569C40F" w14:textId="6970B01F" w:rsidR="00006A36" w:rsidRDefault="00000000">
          <w:pPr>
            <w:pStyle w:val="TOC1"/>
            <w:tabs>
              <w:tab w:val="left" w:pos="440"/>
              <w:tab w:val="right" w:leader="dot" w:pos="9350"/>
            </w:tabs>
            <w:rPr>
              <w:noProof/>
              <w:kern w:val="2"/>
              <w14:ligatures w14:val="standardContextual"/>
            </w:rPr>
          </w:pPr>
          <w:hyperlink w:anchor="_Toc151566418" w:history="1">
            <w:r w:rsidR="00006A36" w:rsidRPr="000857EC">
              <w:rPr>
                <w:rStyle w:val="Hyperlink"/>
                <w:noProof/>
              </w:rPr>
              <w:t>8</w:t>
            </w:r>
            <w:r w:rsidR="00006A36">
              <w:rPr>
                <w:noProof/>
                <w:kern w:val="2"/>
                <w14:ligatures w14:val="standardContextual"/>
              </w:rPr>
              <w:tab/>
            </w:r>
            <w:r w:rsidR="00006A36" w:rsidRPr="000857EC">
              <w:rPr>
                <w:rStyle w:val="Hyperlink"/>
                <w:noProof/>
              </w:rPr>
              <w:t>Potential Hazards</w:t>
            </w:r>
            <w:r w:rsidR="00006A36">
              <w:rPr>
                <w:noProof/>
                <w:webHidden/>
              </w:rPr>
              <w:tab/>
            </w:r>
            <w:r w:rsidR="00006A36">
              <w:rPr>
                <w:noProof/>
                <w:webHidden/>
              </w:rPr>
              <w:fldChar w:fldCharType="begin"/>
            </w:r>
            <w:r w:rsidR="00006A36">
              <w:rPr>
                <w:noProof/>
                <w:webHidden/>
              </w:rPr>
              <w:instrText xml:space="preserve"> PAGEREF _Toc151566418 \h </w:instrText>
            </w:r>
            <w:r w:rsidR="00006A36">
              <w:rPr>
                <w:noProof/>
                <w:webHidden/>
              </w:rPr>
            </w:r>
            <w:r w:rsidR="00006A36">
              <w:rPr>
                <w:noProof/>
                <w:webHidden/>
              </w:rPr>
              <w:fldChar w:fldCharType="separate"/>
            </w:r>
            <w:r w:rsidR="00006A36">
              <w:rPr>
                <w:noProof/>
                <w:webHidden/>
              </w:rPr>
              <w:t>5</w:t>
            </w:r>
            <w:r w:rsidR="00006A36">
              <w:rPr>
                <w:noProof/>
                <w:webHidden/>
              </w:rPr>
              <w:fldChar w:fldCharType="end"/>
            </w:r>
          </w:hyperlink>
        </w:p>
        <w:p w14:paraId="15931F5C" w14:textId="3B544A31" w:rsidR="00006A36" w:rsidRDefault="00000000">
          <w:pPr>
            <w:pStyle w:val="TOC2"/>
            <w:tabs>
              <w:tab w:val="left" w:pos="880"/>
              <w:tab w:val="right" w:leader="dot" w:pos="9350"/>
            </w:tabs>
            <w:rPr>
              <w:noProof/>
              <w:kern w:val="2"/>
              <w14:ligatures w14:val="standardContextual"/>
            </w:rPr>
          </w:pPr>
          <w:hyperlink w:anchor="_Toc151566419" w:history="1">
            <w:r w:rsidR="00006A36" w:rsidRPr="000857EC">
              <w:rPr>
                <w:rStyle w:val="Hyperlink"/>
                <w:noProof/>
              </w:rPr>
              <w:t>8.1</w:t>
            </w:r>
            <w:r w:rsidR="00006A36">
              <w:rPr>
                <w:noProof/>
                <w:kern w:val="2"/>
                <w14:ligatures w14:val="standardContextual"/>
              </w:rPr>
              <w:tab/>
            </w:r>
            <w:r w:rsidR="00006A36" w:rsidRPr="000857EC">
              <w:rPr>
                <w:rStyle w:val="Hyperlink"/>
                <w:noProof/>
              </w:rPr>
              <w:t>Electrical Sources</w:t>
            </w:r>
            <w:r w:rsidR="00006A36">
              <w:rPr>
                <w:noProof/>
                <w:webHidden/>
              </w:rPr>
              <w:tab/>
            </w:r>
            <w:r w:rsidR="00006A36">
              <w:rPr>
                <w:noProof/>
                <w:webHidden/>
              </w:rPr>
              <w:fldChar w:fldCharType="begin"/>
            </w:r>
            <w:r w:rsidR="00006A36">
              <w:rPr>
                <w:noProof/>
                <w:webHidden/>
              </w:rPr>
              <w:instrText xml:space="preserve"> PAGEREF _Toc151566419 \h </w:instrText>
            </w:r>
            <w:r w:rsidR="00006A36">
              <w:rPr>
                <w:noProof/>
                <w:webHidden/>
              </w:rPr>
            </w:r>
            <w:r w:rsidR="00006A36">
              <w:rPr>
                <w:noProof/>
                <w:webHidden/>
              </w:rPr>
              <w:fldChar w:fldCharType="separate"/>
            </w:r>
            <w:r w:rsidR="00006A36">
              <w:rPr>
                <w:noProof/>
                <w:webHidden/>
              </w:rPr>
              <w:t>5</w:t>
            </w:r>
            <w:r w:rsidR="00006A36">
              <w:rPr>
                <w:noProof/>
                <w:webHidden/>
              </w:rPr>
              <w:fldChar w:fldCharType="end"/>
            </w:r>
          </w:hyperlink>
        </w:p>
        <w:p w14:paraId="4826D0D5" w14:textId="74D04364" w:rsidR="00006A36" w:rsidRDefault="00000000">
          <w:pPr>
            <w:pStyle w:val="TOC3"/>
            <w:tabs>
              <w:tab w:val="left" w:pos="1320"/>
              <w:tab w:val="right" w:leader="dot" w:pos="9350"/>
            </w:tabs>
            <w:rPr>
              <w:noProof/>
              <w:kern w:val="2"/>
              <w14:ligatures w14:val="standardContextual"/>
            </w:rPr>
          </w:pPr>
          <w:hyperlink w:anchor="_Toc151566420" w:history="1">
            <w:r w:rsidR="00006A36" w:rsidRPr="000857EC">
              <w:rPr>
                <w:rStyle w:val="Hyperlink"/>
                <w:noProof/>
              </w:rPr>
              <w:t>8.1.1</w:t>
            </w:r>
            <w:r w:rsidR="00006A36">
              <w:rPr>
                <w:noProof/>
                <w:kern w:val="2"/>
                <w14:ligatures w14:val="standardContextual"/>
              </w:rPr>
              <w:tab/>
            </w:r>
            <w:r w:rsidR="00006A36" w:rsidRPr="000857EC">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00006A36" w:rsidRPr="000857EC">
              <w:rPr>
                <w:rStyle w:val="Hyperlink"/>
                <w:noProof/>
              </w:rPr>
              <w:t xml:space="preserve"> kV RMS Input Voltage</w:t>
            </w:r>
            <w:r w:rsidR="00006A36">
              <w:rPr>
                <w:noProof/>
                <w:webHidden/>
              </w:rPr>
              <w:tab/>
            </w:r>
            <w:r w:rsidR="00006A36">
              <w:rPr>
                <w:noProof/>
                <w:webHidden/>
              </w:rPr>
              <w:fldChar w:fldCharType="begin"/>
            </w:r>
            <w:r w:rsidR="00006A36">
              <w:rPr>
                <w:noProof/>
                <w:webHidden/>
              </w:rPr>
              <w:instrText xml:space="preserve"> PAGEREF _Toc151566420 \h </w:instrText>
            </w:r>
            <w:r w:rsidR="00006A36">
              <w:rPr>
                <w:noProof/>
                <w:webHidden/>
              </w:rPr>
            </w:r>
            <w:r w:rsidR="00006A36">
              <w:rPr>
                <w:noProof/>
                <w:webHidden/>
              </w:rPr>
              <w:fldChar w:fldCharType="separate"/>
            </w:r>
            <w:r w:rsidR="00006A36">
              <w:rPr>
                <w:noProof/>
                <w:webHidden/>
              </w:rPr>
              <w:t>5</w:t>
            </w:r>
            <w:r w:rsidR="00006A36">
              <w:rPr>
                <w:noProof/>
                <w:webHidden/>
              </w:rPr>
              <w:fldChar w:fldCharType="end"/>
            </w:r>
          </w:hyperlink>
        </w:p>
        <w:p w14:paraId="14264F00" w14:textId="59D68B2A" w:rsidR="00006A36" w:rsidRDefault="00000000">
          <w:pPr>
            <w:pStyle w:val="TOC3"/>
            <w:tabs>
              <w:tab w:val="left" w:pos="1320"/>
              <w:tab w:val="right" w:leader="dot" w:pos="9350"/>
            </w:tabs>
            <w:rPr>
              <w:noProof/>
              <w:kern w:val="2"/>
              <w14:ligatures w14:val="standardContextual"/>
            </w:rPr>
          </w:pPr>
          <w:hyperlink w:anchor="_Toc151566421" w:history="1">
            <w:r w:rsidR="00006A36" w:rsidRPr="000857EC">
              <w:rPr>
                <w:rStyle w:val="Hyperlink"/>
                <w:noProof/>
              </w:rPr>
              <w:t>8.1.2</w:t>
            </w:r>
            <w:r w:rsidR="00006A36">
              <w:rPr>
                <w:noProof/>
                <w:kern w:val="2"/>
                <w14:ligatures w14:val="standardContextual"/>
              </w:rPr>
              <w:tab/>
            </w:r>
            <w:r w:rsidR="00006A36" w:rsidRPr="000857EC">
              <w:rPr>
                <w:rStyle w:val="Hyperlink"/>
                <w:noProof/>
              </w:rPr>
              <w:t>Thyristor Firing Pulses</w:t>
            </w:r>
            <w:r w:rsidR="00006A36">
              <w:rPr>
                <w:noProof/>
                <w:webHidden/>
              </w:rPr>
              <w:tab/>
            </w:r>
            <w:r w:rsidR="00006A36">
              <w:rPr>
                <w:noProof/>
                <w:webHidden/>
              </w:rPr>
              <w:fldChar w:fldCharType="begin"/>
            </w:r>
            <w:r w:rsidR="00006A36">
              <w:rPr>
                <w:noProof/>
                <w:webHidden/>
              </w:rPr>
              <w:instrText xml:space="preserve"> PAGEREF _Toc151566421 \h </w:instrText>
            </w:r>
            <w:r w:rsidR="00006A36">
              <w:rPr>
                <w:noProof/>
                <w:webHidden/>
              </w:rPr>
            </w:r>
            <w:r w:rsidR="00006A36">
              <w:rPr>
                <w:noProof/>
                <w:webHidden/>
              </w:rPr>
              <w:fldChar w:fldCharType="separate"/>
            </w:r>
            <w:r w:rsidR="00006A36">
              <w:rPr>
                <w:noProof/>
                <w:webHidden/>
              </w:rPr>
              <w:t>5</w:t>
            </w:r>
            <w:r w:rsidR="00006A36">
              <w:rPr>
                <w:noProof/>
                <w:webHidden/>
              </w:rPr>
              <w:fldChar w:fldCharType="end"/>
            </w:r>
          </w:hyperlink>
        </w:p>
        <w:p w14:paraId="1CB181C1" w14:textId="6306171E" w:rsidR="00006A36" w:rsidRDefault="00000000">
          <w:pPr>
            <w:pStyle w:val="TOC2"/>
            <w:tabs>
              <w:tab w:val="left" w:pos="880"/>
              <w:tab w:val="right" w:leader="dot" w:pos="9350"/>
            </w:tabs>
            <w:rPr>
              <w:noProof/>
              <w:kern w:val="2"/>
              <w14:ligatures w14:val="standardContextual"/>
            </w:rPr>
          </w:pPr>
          <w:hyperlink w:anchor="_Toc151566422" w:history="1">
            <w:r w:rsidR="00006A36" w:rsidRPr="000857EC">
              <w:rPr>
                <w:rStyle w:val="Hyperlink"/>
                <w:noProof/>
              </w:rPr>
              <w:t>8.2</w:t>
            </w:r>
            <w:r w:rsidR="00006A36">
              <w:rPr>
                <w:noProof/>
                <w:kern w:val="2"/>
                <w14:ligatures w14:val="standardContextual"/>
              </w:rPr>
              <w:tab/>
            </w:r>
            <w:r w:rsidR="00006A36" w:rsidRPr="000857EC">
              <w:rPr>
                <w:rStyle w:val="Hyperlink"/>
                <w:noProof/>
              </w:rPr>
              <w:t>Stored Electrical Energy</w:t>
            </w:r>
            <w:r w:rsidR="00006A36">
              <w:rPr>
                <w:noProof/>
                <w:webHidden/>
              </w:rPr>
              <w:tab/>
            </w:r>
            <w:r w:rsidR="00006A36">
              <w:rPr>
                <w:noProof/>
                <w:webHidden/>
              </w:rPr>
              <w:fldChar w:fldCharType="begin"/>
            </w:r>
            <w:r w:rsidR="00006A36">
              <w:rPr>
                <w:noProof/>
                <w:webHidden/>
              </w:rPr>
              <w:instrText xml:space="preserve"> PAGEREF _Toc151566422 \h </w:instrText>
            </w:r>
            <w:r w:rsidR="00006A36">
              <w:rPr>
                <w:noProof/>
                <w:webHidden/>
              </w:rPr>
            </w:r>
            <w:r w:rsidR="00006A36">
              <w:rPr>
                <w:noProof/>
                <w:webHidden/>
              </w:rPr>
              <w:fldChar w:fldCharType="separate"/>
            </w:r>
            <w:r w:rsidR="00006A36">
              <w:rPr>
                <w:noProof/>
                <w:webHidden/>
              </w:rPr>
              <w:t>5</w:t>
            </w:r>
            <w:r w:rsidR="00006A36">
              <w:rPr>
                <w:noProof/>
                <w:webHidden/>
              </w:rPr>
              <w:fldChar w:fldCharType="end"/>
            </w:r>
          </w:hyperlink>
        </w:p>
        <w:p w14:paraId="60CB78EA" w14:textId="6C49846F" w:rsidR="00006A36" w:rsidRDefault="00000000">
          <w:pPr>
            <w:pStyle w:val="TOC2"/>
            <w:tabs>
              <w:tab w:val="left" w:pos="880"/>
              <w:tab w:val="right" w:leader="dot" w:pos="9350"/>
            </w:tabs>
            <w:rPr>
              <w:noProof/>
              <w:kern w:val="2"/>
              <w14:ligatures w14:val="standardContextual"/>
            </w:rPr>
          </w:pPr>
          <w:hyperlink w:anchor="_Toc151566423" w:history="1">
            <w:r w:rsidR="00006A36" w:rsidRPr="000857EC">
              <w:rPr>
                <w:rStyle w:val="Hyperlink"/>
                <w:noProof/>
              </w:rPr>
              <w:t>8.3</w:t>
            </w:r>
            <w:r w:rsidR="00006A36">
              <w:rPr>
                <w:noProof/>
                <w:kern w:val="2"/>
                <w14:ligatures w14:val="standardContextual"/>
              </w:rPr>
              <w:tab/>
            </w:r>
            <w:r w:rsidR="00006A36" w:rsidRPr="000857EC">
              <w:rPr>
                <w:rStyle w:val="Hyperlink"/>
                <w:noProof/>
              </w:rPr>
              <w:t>High Voltage Oil</w:t>
            </w:r>
            <w:r w:rsidR="00006A36">
              <w:rPr>
                <w:noProof/>
                <w:webHidden/>
              </w:rPr>
              <w:tab/>
            </w:r>
            <w:r w:rsidR="00006A36">
              <w:rPr>
                <w:noProof/>
                <w:webHidden/>
              </w:rPr>
              <w:fldChar w:fldCharType="begin"/>
            </w:r>
            <w:r w:rsidR="00006A36">
              <w:rPr>
                <w:noProof/>
                <w:webHidden/>
              </w:rPr>
              <w:instrText xml:space="preserve"> PAGEREF _Toc151566423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78EAA4DC" w14:textId="302B273B" w:rsidR="00006A36" w:rsidRDefault="00000000">
          <w:pPr>
            <w:pStyle w:val="TOC2"/>
            <w:tabs>
              <w:tab w:val="left" w:pos="880"/>
              <w:tab w:val="right" w:leader="dot" w:pos="9350"/>
            </w:tabs>
            <w:rPr>
              <w:noProof/>
              <w:kern w:val="2"/>
              <w14:ligatures w14:val="standardContextual"/>
            </w:rPr>
          </w:pPr>
          <w:hyperlink w:anchor="_Toc151566424" w:history="1">
            <w:r w:rsidR="00006A36" w:rsidRPr="000857EC">
              <w:rPr>
                <w:rStyle w:val="Hyperlink"/>
                <w:noProof/>
              </w:rPr>
              <w:t>8.4</w:t>
            </w:r>
            <w:r w:rsidR="00006A36">
              <w:rPr>
                <w:noProof/>
                <w:kern w:val="2"/>
                <w14:ligatures w14:val="standardContextual"/>
              </w:rPr>
              <w:tab/>
            </w:r>
            <w:r w:rsidR="00006A36" w:rsidRPr="000857EC">
              <w:rPr>
                <w:rStyle w:val="Hyperlink"/>
                <w:noProof/>
              </w:rPr>
              <w:t>Work Platform</w:t>
            </w:r>
            <w:r w:rsidR="00006A36">
              <w:rPr>
                <w:noProof/>
                <w:webHidden/>
              </w:rPr>
              <w:tab/>
            </w:r>
            <w:r w:rsidR="00006A36">
              <w:rPr>
                <w:noProof/>
                <w:webHidden/>
              </w:rPr>
              <w:fldChar w:fldCharType="begin"/>
            </w:r>
            <w:r w:rsidR="00006A36">
              <w:rPr>
                <w:noProof/>
                <w:webHidden/>
              </w:rPr>
              <w:instrText xml:space="preserve"> PAGEREF _Toc151566424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5CC395CA" w14:textId="6FEC064D" w:rsidR="00006A36" w:rsidRDefault="00000000">
          <w:pPr>
            <w:pStyle w:val="TOC1"/>
            <w:tabs>
              <w:tab w:val="left" w:pos="440"/>
              <w:tab w:val="right" w:leader="dot" w:pos="9350"/>
            </w:tabs>
            <w:rPr>
              <w:noProof/>
              <w:kern w:val="2"/>
              <w14:ligatures w14:val="standardContextual"/>
            </w:rPr>
          </w:pPr>
          <w:hyperlink w:anchor="_Toc151566425" w:history="1">
            <w:r w:rsidR="00006A36" w:rsidRPr="000857EC">
              <w:rPr>
                <w:rStyle w:val="Hyperlink"/>
                <w:noProof/>
              </w:rPr>
              <w:t>9</w:t>
            </w:r>
            <w:r w:rsidR="00006A36">
              <w:rPr>
                <w:noProof/>
                <w:kern w:val="2"/>
                <w14:ligatures w14:val="standardContextual"/>
              </w:rPr>
              <w:tab/>
            </w:r>
            <w:r w:rsidR="00006A36" w:rsidRPr="000857EC">
              <w:rPr>
                <w:rStyle w:val="Hyperlink"/>
                <w:noProof/>
              </w:rPr>
              <w:t>Work in the Phase Tank</w:t>
            </w:r>
            <w:r w:rsidR="00006A36">
              <w:rPr>
                <w:noProof/>
                <w:webHidden/>
              </w:rPr>
              <w:tab/>
            </w:r>
            <w:r w:rsidR="00006A36">
              <w:rPr>
                <w:noProof/>
                <w:webHidden/>
              </w:rPr>
              <w:fldChar w:fldCharType="begin"/>
            </w:r>
            <w:r w:rsidR="00006A36">
              <w:rPr>
                <w:noProof/>
                <w:webHidden/>
              </w:rPr>
              <w:instrText xml:space="preserve"> PAGEREF _Toc151566425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5656489D" w14:textId="2A055AC8" w:rsidR="00006A36" w:rsidRDefault="00000000">
          <w:pPr>
            <w:pStyle w:val="TOC2"/>
            <w:tabs>
              <w:tab w:val="left" w:pos="880"/>
              <w:tab w:val="right" w:leader="dot" w:pos="9350"/>
            </w:tabs>
            <w:rPr>
              <w:noProof/>
              <w:kern w:val="2"/>
              <w14:ligatures w14:val="standardContextual"/>
            </w:rPr>
          </w:pPr>
          <w:hyperlink w:anchor="_Toc151566426" w:history="1">
            <w:r w:rsidR="00006A36" w:rsidRPr="000857EC">
              <w:rPr>
                <w:rStyle w:val="Hyperlink"/>
                <w:noProof/>
              </w:rPr>
              <w:t>9.1</w:t>
            </w:r>
            <w:r w:rsidR="00006A36">
              <w:rPr>
                <w:noProof/>
                <w:kern w:val="2"/>
                <w14:ligatures w14:val="standardContextual"/>
              </w:rPr>
              <w:tab/>
            </w:r>
            <w:r w:rsidR="00006A36" w:rsidRPr="000857EC">
              <w:rPr>
                <w:rStyle w:val="Hyperlink"/>
                <w:noProof/>
              </w:rPr>
              <w:t>Verify That the Input Energy to the HVPS Has Been Removed</w:t>
            </w:r>
            <w:r w:rsidR="00006A36">
              <w:rPr>
                <w:noProof/>
                <w:webHidden/>
              </w:rPr>
              <w:tab/>
            </w:r>
            <w:r w:rsidR="00006A36">
              <w:rPr>
                <w:noProof/>
                <w:webHidden/>
              </w:rPr>
              <w:fldChar w:fldCharType="begin"/>
            </w:r>
            <w:r w:rsidR="00006A36">
              <w:rPr>
                <w:noProof/>
                <w:webHidden/>
              </w:rPr>
              <w:instrText xml:space="preserve"> PAGEREF _Toc151566426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472C8DE5" w14:textId="70B71B24" w:rsidR="00006A36" w:rsidRDefault="00000000">
          <w:pPr>
            <w:pStyle w:val="TOC3"/>
            <w:tabs>
              <w:tab w:val="left" w:pos="1320"/>
              <w:tab w:val="right" w:leader="dot" w:pos="9350"/>
            </w:tabs>
            <w:rPr>
              <w:noProof/>
              <w:kern w:val="2"/>
              <w14:ligatures w14:val="standardContextual"/>
            </w:rPr>
          </w:pPr>
          <w:hyperlink w:anchor="_Toc151566427" w:history="1">
            <w:r w:rsidR="00006A36" w:rsidRPr="000857EC">
              <w:rPr>
                <w:rStyle w:val="Hyperlink"/>
                <w:noProof/>
              </w:rPr>
              <w:t>9.1.1</w:t>
            </w:r>
            <w:r w:rsidR="00006A36">
              <w:rPr>
                <w:noProof/>
                <w:kern w:val="2"/>
                <w14:ligatures w14:val="standardContextual"/>
              </w:rPr>
              <w:tab/>
            </w:r>
            <w:r w:rsidR="00006A36" w:rsidRPr="000857EC">
              <w:rPr>
                <w:rStyle w:val="Hyperlink"/>
                <w:noProof/>
              </w:rPr>
              <w:t>Verify that SPEAR3 RF HVPS Energy Isolation Plan has been executed and join the lockout.</w:t>
            </w:r>
            <w:r w:rsidR="00006A36">
              <w:rPr>
                <w:noProof/>
                <w:webHidden/>
              </w:rPr>
              <w:tab/>
            </w:r>
            <w:r w:rsidR="00006A36">
              <w:rPr>
                <w:noProof/>
                <w:webHidden/>
              </w:rPr>
              <w:fldChar w:fldCharType="begin"/>
            </w:r>
            <w:r w:rsidR="00006A36">
              <w:rPr>
                <w:noProof/>
                <w:webHidden/>
              </w:rPr>
              <w:instrText xml:space="preserve"> PAGEREF _Toc151566427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134C6263" w14:textId="38E40628" w:rsidR="00006A36" w:rsidRDefault="00000000">
          <w:pPr>
            <w:pStyle w:val="TOC2"/>
            <w:tabs>
              <w:tab w:val="left" w:pos="880"/>
              <w:tab w:val="right" w:leader="dot" w:pos="9350"/>
            </w:tabs>
            <w:rPr>
              <w:noProof/>
              <w:kern w:val="2"/>
              <w14:ligatures w14:val="standardContextual"/>
            </w:rPr>
          </w:pPr>
          <w:hyperlink w:anchor="_Toc151566428" w:history="1">
            <w:r w:rsidR="00006A36" w:rsidRPr="000857EC">
              <w:rPr>
                <w:rStyle w:val="Hyperlink"/>
                <w:noProof/>
              </w:rPr>
              <w:t>9.2</w:t>
            </w:r>
            <w:r w:rsidR="00006A36">
              <w:rPr>
                <w:noProof/>
                <w:kern w:val="2"/>
                <w14:ligatures w14:val="standardContextual"/>
              </w:rPr>
              <w:tab/>
            </w:r>
            <w:r w:rsidR="00006A36" w:rsidRPr="000857EC">
              <w:rPr>
                <w:rStyle w:val="Hyperlink"/>
                <w:noProof/>
              </w:rPr>
              <w:t>Remove the Nitrogen Feed to the HVPS</w:t>
            </w:r>
            <w:r w:rsidR="00006A36">
              <w:rPr>
                <w:noProof/>
                <w:webHidden/>
              </w:rPr>
              <w:tab/>
            </w:r>
            <w:r w:rsidR="00006A36">
              <w:rPr>
                <w:noProof/>
                <w:webHidden/>
              </w:rPr>
              <w:fldChar w:fldCharType="begin"/>
            </w:r>
            <w:r w:rsidR="00006A36">
              <w:rPr>
                <w:noProof/>
                <w:webHidden/>
              </w:rPr>
              <w:instrText xml:space="preserve"> PAGEREF _Toc151566428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74671B6C" w14:textId="25E2DF07" w:rsidR="00006A36" w:rsidRDefault="00000000">
          <w:pPr>
            <w:pStyle w:val="TOC2"/>
            <w:tabs>
              <w:tab w:val="left" w:pos="880"/>
              <w:tab w:val="right" w:leader="dot" w:pos="9350"/>
            </w:tabs>
            <w:rPr>
              <w:noProof/>
              <w:kern w:val="2"/>
              <w14:ligatures w14:val="standardContextual"/>
            </w:rPr>
          </w:pPr>
          <w:hyperlink w:anchor="_Toc151566429" w:history="1">
            <w:r w:rsidR="00006A36" w:rsidRPr="000857EC">
              <w:rPr>
                <w:rStyle w:val="Hyperlink"/>
                <w:noProof/>
              </w:rPr>
              <w:t>9.3</w:t>
            </w:r>
            <w:r w:rsidR="00006A36">
              <w:rPr>
                <w:noProof/>
                <w:kern w:val="2"/>
                <w14:ligatures w14:val="standardContextual"/>
              </w:rPr>
              <w:tab/>
            </w:r>
            <w:r w:rsidR="00006A36" w:rsidRPr="000857EC">
              <w:rPr>
                <w:rStyle w:val="Hyperlink"/>
                <w:noProof/>
              </w:rPr>
              <w:t>Pump Out the Oil from the Phase Tank</w:t>
            </w:r>
            <w:r w:rsidR="00006A36">
              <w:rPr>
                <w:noProof/>
                <w:webHidden/>
              </w:rPr>
              <w:tab/>
            </w:r>
            <w:r w:rsidR="00006A36">
              <w:rPr>
                <w:noProof/>
                <w:webHidden/>
              </w:rPr>
              <w:fldChar w:fldCharType="begin"/>
            </w:r>
            <w:r w:rsidR="00006A36">
              <w:rPr>
                <w:noProof/>
                <w:webHidden/>
              </w:rPr>
              <w:instrText xml:space="preserve"> PAGEREF _Toc151566429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3293E590" w14:textId="6D72F091" w:rsidR="00006A36" w:rsidRDefault="00000000">
          <w:pPr>
            <w:pStyle w:val="TOC2"/>
            <w:tabs>
              <w:tab w:val="left" w:pos="880"/>
              <w:tab w:val="right" w:leader="dot" w:pos="9350"/>
            </w:tabs>
            <w:rPr>
              <w:noProof/>
              <w:kern w:val="2"/>
              <w14:ligatures w14:val="standardContextual"/>
            </w:rPr>
          </w:pPr>
          <w:hyperlink w:anchor="_Toc151566430" w:history="1">
            <w:r w:rsidR="00006A36" w:rsidRPr="000857EC">
              <w:rPr>
                <w:rStyle w:val="Hyperlink"/>
                <w:noProof/>
              </w:rPr>
              <w:t>9.4</w:t>
            </w:r>
            <w:r w:rsidR="00006A36">
              <w:rPr>
                <w:noProof/>
                <w:kern w:val="2"/>
                <w14:ligatures w14:val="standardContextual"/>
              </w:rPr>
              <w:tab/>
            </w:r>
            <w:r w:rsidR="00006A36" w:rsidRPr="000857EC">
              <w:rPr>
                <w:rStyle w:val="Hyperlink"/>
                <w:noProof/>
              </w:rPr>
              <w:t>Disconnect the Cooling Water Lines from the Phase Tank</w:t>
            </w:r>
            <w:r w:rsidR="00006A36">
              <w:rPr>
                <w:noProof/>
                <w:webHidden/>
              </w:rPr>
              <w:tab/>
            </w:r>
            <w:r w:rsidR="00006A36">
              <w:rPr>
                <w:noProof/>
                <w:webHidden/>
              </w:rPr>
              <w:fldChar w:fldCharType="begin"/>
            </w:r>
            <w:r w:rsidR="00006A36">
              <w:rPr>
                <w:noProof/>
                <w:webHidden/>
              </w:rPr>
              <w:instrText xml:space="preserve"> PAGEREF _Toc151566430 \h </w:instrText>
            </w:r>
            <w:r w:rsidR="00006A36">
              <w:rPr>
                <w:noProof/>
                <w:webHidden/>
              </w:rPr>
            </w:r>
            <w:r w:rsidR="00006A36">
              <w:rPr>
                <w:noProof/>
                <w:webHidden/>
              </w:rPr>
              <w:fldChar w:fldCharType="separate"/>
            </w:r>
            <w:r w:rsidR="00006A36">
              <w:rPr>
                <w:noProof/>
                <w:webHidden/>
              </w:rPr>
              <w:t>6</w:t>
            </w:r>
            <w:r w:rsidR="00006A36">
              <w:rPr>
                <w:noProof/>
                <w:webHidden/>
              </w:rPr>
              <w:fldChar w:fldCharType="end"/>
            </w:r>
          </w:hyperlink>
        </w:p>
        <w:p w14:paraId="6EDA8B5E" w14:textId="4C9FF23F" w:rsidR="00006A36" w:rsidRDefault="00000000">
          <w:pPr>
            <w:pStyle w:val="TOC2"/>
            <w:tabs>
              <w:tab w:val="left" w:pos="880"/>
              <w:tab w:val="right" w:leader="dot" w:pos="9350"/>
            </w:tabs>
            <w:rPr>
              <w:noProof/>
              <w:kern w:val="2"/>
              <w14:ligatures w14:val="standardContextual"/>
            </w:rPr>
          </w:pPr>
          <w:hyperlink w:anchor="_Toc151566431" w:history="1">
            <w:r w:rsidR="00006A36" w:rsidRPr="000857EC">
              <w:rPr>
                <w:rStyle w:val="Hyperlink"/>
                <w:noProof/>
              </w:rPr>
              <w:t>9.5</w:t>
            </w:r>
            <w:r w:rsidR="00006A36">
              <w:rPr>
                <w:noProof/>
                <w:kern w:val="2"/>
                <w14:ligatures w14:val="standardContextual"/>
              </w:rPr>
              <w:tab/>
            </w:r>
            <w:r w:rsidR="00006A36" w:rsidRPr="000857EC">
              <w:rPr>
                <w:rStyle w:val="Hyperlink"/>
                <w:noProof/>
              </w:rPr>
              <w:t>Remove the Phase Tank Cover</w:t>
            </w:r>
            <w:r w:rsidR="00006A36">
              <w:rPr>
                <w:noProof/>
                <w:webHidden/>
              </w:rPr>
              <w:tab/>
            </w:r>
            <w:r w:rsidR="00006A36">
              <w:rPr>
                <w:noProof/>
                <w:webHidden/>
              </w:rPr>
              <w:fldChar w:fldCharType="begin"/>
            </w:r>
            <w:r w:rsidR="00006A36">
              <w:rPr>
                <w:noProof/>
                <w:webHidden/>
              </w:rPr>
              <w:instrText xml:space="preserve"> PAGEREF _Toc151566431 \h </w:instrText>
            </w:r>
            <w:r w:rsidR="00006A36">
              <w:rPr>
                <w:noProof/>
                <w:webHidden/>
              </w:rPr>
            </w:r>
            <w:r w:rsidR="00006A36">
              <w:rPr>
                <w:noProof/>
                <w:webHidden/>
              </w:rPr>
              <w:fldChar w:fldCharType="separate"/>
            </w:r>
            <w:r w:rsidR="00006A36">
              <w:rPr>
                <w:noProof/>
                <w:webHidden/>
              </w:rPr>
              <w:t>7</w:t>
            </w:r>
            <w:r w:rsidR="00006A36">
              <w:rPr>
                <w:noProof/>
                <w:webHidden/>
              </w:rPr>
              <w:fldChar w:fldCharType="end"/>
            </w:r>
          </w:hyperlink>
        </w:p>
        <w:p w14:paraId="51218EFB" w14:textId="56835E82" w:rsidR="00006A36" w:rsidRDefault="00000000">
          <w:pPr>
            <w:pStyle w:val="TOC2"/>
            <w:tabs>
              <w:tab w:val="left" w:pos="880"/>
              <w:tab w:val="right" w:leader="dot" w:pos="9350"/>
            </w:tabs>
            <w:rPr>
              <w:noProof/>
              <w:kern w:val="2"/>
              <w14:ligatures w14:val="standardContextual"/>
            </w:rPr>
          </w:pPr>
          <w:hyperlink w:anchor="_Toc151566432" w:history="1">
            <w:r w:rsidR="00006A36" w:rsidRPr="000857EC">
              <w:rPr>
                <w:rStyle w:val="Hyperlink"/>
                <w:noProof/>
              </w:rPr>
              <w:t>9.6</w:t>
            </w:r>
            <w:r w:rsidR="00006A36">
              <w:rPr>
                <w:noProof/>
                <w:kern w:val="2"/>
                <w14:ligatures w14:val="standardContextual"/>
              </w:rPr>
              <w:tab/>
            </w:r>
            <w:r w:rsidR="00006A36" w:rsidRPr="000857EC">
              <w:rPr>
                <w:rStyle w:val="Hyperlink"/>
                <w:noProof/>
              </w:rPr>
              <w:t>Discharge and Stored Energy in the Phase Tank</w:t>
            </w:r>
            <w:r w:rsidR="00006A36">
              <w:rPr>
                <w:noProof/>
                <w:webHidden/>
              </w:rPr>
              <w:tab/>
            </w:r>
            <w:r w:rsidR="00006A36">
              <w:rPr>
                <w:noProof/>
                <w:webHidden/>
              </w:rPr>
              <w:fldChar w:fldCharType="begin"/>
            </w:r>
            <w:r w:rsidR="00006A36">
              <w:rPr>
                <w:noProof/>
                <w:webHidden/>
              </w:rPr>
              <w:instrText xml:space="preserve"> PAGEREF _Toc151566432 \h </w:instrText>
            </w:r>
            <w:r w:rsidR="00006A36">
              <w:rPr>
                <w:noProof/>
                <w:webHidden/>
              </w:rPr>
            </w:r>
            <w:r w:rsidR="00006A36">
              <w:rPr>
                <w:noProof/>
                <w:webHidden/>
              </w:rPr>
              <w:fldChar w:fldCharType="separate"/>
            </w:r>
            <w:r w:rsidR="00006A36">
              <w:rPr>
                <w:noProof/>
                <w:webHidden/>
              </w:rPr>
              <w:t>7</w:t>
            </w:r>
            <w:r w:rsidR="00006A36">
              <w:rPr>
                <w:noProof/>
                <w:webHidden/>
              </w:rPr>
              <w:fldChar w:fldCharType="end"/>
            </w:r>
          </w:hyperlink>
        </w:p>
        <w:p w14:paraId="0F771A83" w14:textId="37541D24" w:rsidR="00006A36" w:rsidRDefault="00000000">
          <w:pPr>
            <w:pStyle w:val="TOC2"/>
            <w:tabs>
              <w:tab w:val="left" w:pos="880"/>
              <w:tab w:val="right" w:leader="dot" w:pos="9350"/>
            </w:tabs>
            <w:rPr>
              <w:noProof/>
              <w:kern w:val="2"/>
              <w14:ligatures w14:val="standardContextual"/>
            </w:rPr>
          </w:pPr>
          <w:hyperlink w:anchor="_Toc151566433" w:history="1">
            <w:r w:rsidR="00006A36" w:rsidRPr="000857EC">
              <w:rPr>
                <w:rStyle w:val="Hyperlink"/>
                <w:noProof/>
              </w:rPr>
              <w:t>9.7</w:t>
            </w:r>
            <w:r w:rsidR="00006A36">
              <w:rPr>
                <w:noProof/>
                <w:kern w:val="2"/>
                <w14:ligatures w14:val="standardContextual"/>
              </w:rPr>
              <w:tab/>
            </w:r>
            <w:r w:rsidR="00006A36" w:rsidRPr="000857EC">
              <w:rPr>
                <w:rStyle w:val="Hyperlink"/>
                <w:noProof/>
              </w:rPr>
              <w:t>Disconnect the Grounding Buswork</w:t>
            </w:r>
            <w:r w:rsidR="00006A36">
              <w:rPr>
                <w:noProof/>
                <w:webHidden/>
              </w:rPr>
              <w:tab/>
            </w:r>
            <w:r w:rsidR="00006A36">
              <w:rPr>
                <w:noProof/>
                <w:webHidden/>
              </w:rPr>
              <w:fldChar w:fldCharType="begin"/>
            </w:r>
            <w:r w:rsidR="00006A36">
              <w:rPr>
                <w:noProof/>
                <w:webHidden/>
              </w:rPr>
              <w:instrText xml:space="preserve"> PAGEREF _Toc151566433 \h </w:instrText>
            </w:r>
            <w:r w:rsidR="00006A36">
              <w:rPr>
                <w:noProof/>
                <w:webHidden/>
              </w:rPr>
            </w:r>
            <w:r w:rsidR="00006A36">
              <w:rPr>
                <w:noProof/>
                <w:webHidden/>
              </w:rPr>
              <w:fldChar w:fldCharType="separate"/>
            </w:r>
            <w:r w:rsidR="00006A36">
              <w:rPr>
                <w:noProof/>
                <w:webHidden/>
              </w:rPr>
              <w:t>7</w:t>
            </w:r>
            <w:r w:rsidR="00006A36">
              <w:rPr>
                <w:noProof/>
                <w:webHidden/>
              </w:rPr>
              <w:fldChar w:fldCharType="end"/>
            </w:r>
          </w:hyperlink>
        </w:p>
        <w:p w14:paraId="6740D992" w14:textId="268B9CF4" w:rsidR="00006A36" w:rsidRDefault="00000000">
          <w:pPr>
            <w:pStyle w:val="TOC2"/>
            <w:tabs>
              <w:tab w:val="left" w:pos="880"/>
              <w:tab w:val="right" w:leader="dot" w:pos="9350"/>
            </w:tabs>
            <w:rPr>
              <w:noProof/>
              <w:kern w:val="2"/>
              <w14:ligatures w14:val="standardContextual"/>
            </w:rPr>
          </w:pPr>
          <w:hyperlink w:anchor="_Toc151566434" w:history="1">
            <w:r w:rsidR="00006A36" w:rsidRPr="000857EC">
              <w:rPr>
                <w:rStyle w:val="Hyperlink"/>
                <w:noProof/>
              </w:rPr>
              <w:t>9.8</w:t>
            </w:r>
            <w:r w:rsidR="00006A36">
              <w:rPr>
                <w:noProof/>
                <w:kern w:val="2"/>
                <w14:ligatures w14:val="standardContextual"/>
              </w:rPr>
              <w:tab/>
            </w:r>
            <w:r w:rsidR="00006A36" w:rsidRPr="000857EC">
              <w:rPr>
                <w:rStyle w:val="Hyperlink"/>
                <w:noProof/>
              </w:rPr>
              <w:t>Disconnect the Trigger Firing Connections</w:t>
            </w:r>
            <w:r w:rsidR="00006A36">
              <w:rPr>
                <w:noProof/>
                <w:webHidden/>
              </w:rPr>
              <w:tab/>
            </w:r>
            <w:r w:rsidR="00006A36">
              <w:rPr>
                <w:noProof/>
                <w:webHidden/>
              </w:rPr>
              <w:fldChar w:fldCharType="begin"/>
            </w:r>
            <w:r w:rsidR="00006A36">
              <w:rPr>
                <w:noProof/>
                <w:webHidden/>
              </w:rPr>
              <w:instrText xml:space="preserve"> PAGEREF _Toc151566434 \h </w:instrText>
            </w:r>
            <w:r w:rsidR="00006A36">
              <w:rPr>
                <w:noProof/>
                <w:webHidden/>
              </w:rPr>
            </w:r>
            <w:r w:rsidR="00006A36">
              <w:rPr>
                <w:noProof/>
                <w:webHidden/>
              </w:rPr>
              <w:fldChar w:fldCharType="separate"/>
            </w:r>
            <w:r w:rsidR="00006A36">
              <w:rPr>
                <w:noProof/>
                <w:webHidden/>
              </w:rPr>
              <w:t>7</w:t>
            </w:r>
            <w:r w:rsidR="00006A36">
              <w:rPr>
                <w:noProof/>
                <w:webHidden/>
              </w:rPr>
              <w:fldChar w:fldCharType="end"/>
            </w:r>
          </w:hyperlink>
        </w:p>
        <w:p w14:paraId="3DE7A8E8" w14:textId="66B01D36" w:rsidR="00006A36" w:rsidRDefault="00000000">
          <w:pPr>
            <w:pStyle w:val="TOC2"/>
            <w:tabs>
              <w:tab w:val="left" w:pos="880"/>
              <w:tab w:val="right" w:leader="dot" w:pos="9350"/>
            </w:tabs>
            <w:rPr>
              <w:noProof/>
              <w:kern w:val="2"/>
              <w14:ligatures w14:val="standardContextual"/>
            </w:rPr>
          </w:pPr>
          <w:hyperlink w:anchor="_Toc151566435" w:history="1">
            <w:r w:rsidR="00006A36" w:rsidRPr="000857EC">
              <w:rPr>
                <w:rStyle w:val="Hyperlink"/>
                <w:noProof/>
              </w:rPr>
              <w:t>9.9</w:t>
            </w:r>
            <w:r w:rsidR="00006A36">
              <w:rPr>
                <w:noProof/>
                <w:kern w:val="2"/>
                <w14:ligatures w14:val="standardContextual"/>
              </w:rPr>
              <w:tab/>
            </w:r>
            <w:r w:rsidR="00006A36" w:rsidRPr="000857EC">
              <w:rPr>
                <w:rStyle w:val="Hyperlink"/>
                <w:noProof/>
              </w:rPr>
              <w:t>Remove the Remaining Buswork</w:t>
            </w:r>
            <w:r w:rsidR="00006A36">
              <w:rPr>
                <w:noProof/>
                <w:webHidden/>
              </w:rPr>
              <w:tab/>
            </w:r>
            <w:r w:rsidR="00006A36">
              <w:rPr>
                <w:noProof/>
                <w:webHidden/>
              </w:rPr>
              <w:fldChar w:fldCharType="begin"/>
            </w:r>
            <w:r w:rsidR="00006A36">
              <w:rPr>
                <w:noProof/>
                <w:webHidden/>
              </w:rPr>
              <w:instrText xml:space="preserve"> PAGEREF _Toc151566435 \h </w:instrText>
            </w:r>
            <w:r w:rsidR="00006A36">
              <w:rPr>
                <w:noProof/>
                <w:webHidden/>
              </w:rPr>
            </w:r>
            <w:r w:rsidR="00006A36">
              <w:rPr>
                <w:noProof/>
                <w:webHidden/>
              </w:rPr>
              <w:fldChar w:fldCharType="separate"/>
            </w:r>
            <w:r w:rsidR="00006A36">
              <w:rPr>
                <w:noProof/>
                <w:webHidden/>
              </w:rPr>
              <w:t>7</w:t>
            </w:r>
            <w:r w:rsidR="00006A36">
              <w:rPr>
                <w:noProof/>
                <w:webHidden/>
              </w:rPr>
              <w:fldChar w:fldCharType="end"/>
            </w:r>
          </w:hyperlink>
        </w:p>
        <w:p w14:paraId="7B479136" w14:textId="327E4488" w:rsidR="00006A36" w:rsidRDefault="00000000">
          <w:pPr>
            <w:pStyle w:val="TOC2"/>
            <w:tabs>
              <w:tab w:val="left" w:pos="880"/>
              <w:tab w:val="right" w:leader="dot" w:pos="9350"/>
            </w:tabs>
            <w:rPr>
              <w:noProof/>
              <w:kern w:val="2"/>
              <w14:ligatures w14:val="standardContextual"/>
            </w:rPr>
          </w:pPr>
          <w:hyperlink w:anchor="_Toc151566436" w:history="1">
            <w:r w:rsidR="00006A36" w:rsidRPr="000857EC">
              <w:rPr>
                <w:rStyle w:val="Hyperlink"/>
                <w:noProof/>
              </w:rPr>
              <w:t>9.10</w:t>
            </w:r>
            <w:r w:rsidR="00006A36">
              <w:rPr>
                <w:noProof/>
                <w:kern w:val="2"/>
                <w14:ligatures w14:val="standardContextual"/>
              </w:rPr>
              <w:tab/>
            </w:r>
            <w:r w:rsidR="00006A36" w:rsidRPr="000857EC">
              <w:rPr>
                <w:rStyle w:val="Hyperlink"/>
                <w:noProof/>
              </w:rPr>
              <w:t>Remove the Existing Phase Stacks from the Phase Tank</w:t>
            </w:r>
            <w:r w:rsidR="00006A36">
              <w:rPr>
                <w:noProof/>
                <w:webHidden/>
              </w:rPr>
              <w:tab/>
            </w:r>
            <w:r w:rsidR="00006A36">
              <w:rPr>
                <w:noProof/>
                <w:webHidden/>
              </w:rPr>
              <w:fldChar w:fldCharType="begin"/>
            </w:r>
            <w:r w:rsidR="00006A36">
              <w:rPr>
                <w:noProof/>
                <w:webHidden/>
              </w:rPr>
              <w:instrText xml:space="preserve"> PAGEREF _Toc151566436 \h </w:instrText>
            </w:r>
            <w:r w:rsidR="00006A36">
              <w:rPr>
                <w:noProof/>
                <w:webHidden/>
              </w:rPr>
            </w:r>
            <w:r w:rsidR="00006A36">
              <w:rPr>
                <w:noProof/>
                <w:webHidden/>
              </w:rPr>
              <w:fldChar w:fldCharType="separate"/>
            </w:r>
            <w:r w:rsidR="00006A36">
              <w:rPr>
                <w:noProof/>
                <w:webHidden/>
              </w:rPr>
              <w:t>8</w:t>
            </w:r>
            <w:r w:rsidR="00006A36">
              <w:rPr>
                <w:noProof/>
                <w:webHidden/>
              </w:rPr>
              <w:fldChar w:fldCharType="end"/>
            </w:r>
          </w:hyperlink>
        </w:p>
        <w:p w14:paraId="039AC905" w14:textId="63FA6731" w:rsidR="00006A36" w:rsidRDefault="00000000">
          <w:pPr>
            <w:pStyle w:val="TOC2"/>
            <w:tabs>
              <w:tab w:val="left" w:pos="880"/>
              <w:tab w:val="right" w:leader="dot" w:pos="9350"/>
            </w:tabs>
            <w:rPr>
              <w:noProof/>
              <w:kern w:val="2"/>
              <w14:ligatures w14:val="standardContextual"/>
            </w:rPr>
          </w:pPr>
          <w:hyperlink w:anchor="_Toc151566437" w:history="1">
            <w:r w:rsidR="00006A36" w:rsidRPr="000857EC">
              <w:rPr>
                <w:rStyle w:val="Hyperlink"/>
                <w:noProof/>
              </w:rPr>
              <w:t>9.11</w:t>
            </w:r>
            <w:r w:rsidR="00006A36">
              <w:rPr>
                <w:noProof/>
                <w:kern w:val="2"/>
                <w14:ligatures w14:val="standardContextual"/>
              </w:rPr>
              <w:tab/>
            </w:r>
            <w:r w:rsidR="00006A36" w:rsidRPr="000857EC">
              <w:rPr>
                <w:rStyle w:val="Hyperlink"/>
                <w:noProof/>
              </w:rPr>
              <w:t>Evaluation of Snubber Circuits</w:t>
            </w:r>
            <w:r w:rsidR="00006A36">
              <w:rPr>
                <w:noProof/>
                <w:webHidden/>
              </w:rPr>
              <w:tab/>
            </w:r>
            <w:r w:rsidR="00006A36">
              <w:rPr>
                <w:noProof/>
                <w:webHidden/>
              </w:rPr>
              <w:fldChar w:fldCharType="begin"/>
            </w:r>
            <w:r w:rsidR="00006A36">
              <w:rPr>
                <w:noProof/>
                <w:webHidden/>
              </w:rPr>
              <w:instrText xml:space="preserve"> PAGEREF _Toc151566437 \h </w:instrText>
            </w:r>
            <w:r w:rsidR="00006A36">
              <w:rPr>
                <w:noProof/>
                <w:webHidden/>
              </w:rPr>
            </w:r>
            <w:r w:rsidR="00006A36">
              <w:rPr>
                <w:noProof/>
                <w:webHidden/>
              </w:rPr>
              <w:fldChar w:fldCharType="separate"/>
            </w:r>
            <w:r w:rsidR="00006A36">
              <w:rPr>
                <w:noProof/>
                <w:webHidden/>
              </w:rPr>
              <w:t>8</w:t>
            </w:r>
            <w:r w:rsidR="00006A36">
              <w:rPr>
                <w:noProof/>
                <w:webHidden/>
              </w:rPr>
              <w:fldChar w:fldCharType="end"/>
            </w:r>
          </w:hyperlink>
        </w:p>
        <w:p w14:paraId="641E76CB" w14:textId="17AD8AE9" w:rsidR="00006A36" w:rsidRDefault="00000000">
          <w:pPr>
            <w:pStyle w:val="TOC1"/>
            <w:tabs>
              <w:tab w:val="left" w:pos="660"/>
              <w:tab w:val="right" w:leader="dot" w:pos="9350"/>
            </w:tabs>
            <w:rPr>
              <w:noProof/>
              <w:kern w:val="2"/>
              <w14:ligatures w14:val="standardContextual"/>
            </w:rPr>
          </w:pPr>
          <w:hyperlink w:anchor="_Toc151566438" w:history="1">
            <w:r w:rsidR="00006A36" w:rsidRPr="000857EC">
              <w:rPr>
                <w:rStyle w:val="Hyperlink"/>
                <w:noProof/>
              </w:rPr>
              <w:t>10</w:t>
            </w:r>
            <w:r w:rsidR="00006A36">
              <w:rPr>
                <w:noProof/>
                <w:kern w:val="2"/>
                <w14:ligatures w14:val="standardContextual"/>
              </w:rPr>
              <w:tab/>
            </w:r>
            <w:r w:rsidR="00006A36" w:rsidRPr="000857EC">
              <w:rPr>
                <w:rStyle w:val="Hyperlink"/>
                <w:noProof/>
              </w:rPr>
              <w:t>Reconfigure System to Operational Condition</w:t>
            </w:r>
            <w:r w:rsidR="00006A36">
              <w:rPr>
                <w:noProof/>
                <w:webHidden/>
              </w:rPr>
              <w:tab/>
            </w:r>
            <w:r w:rsidR="00006A36">
              <w:rPr>
                <w:noProof/>
                <w:webHidden/>
              </w:rPr>
              <w:fldChar w:fldCharType="begin"/>
            </w:r>
            <w:r w:rsidR="00006A36">
              <w:rPr>
                <w:noProof/>
                <w:webHidden/>
              </w:rPr>
              <w:instrText xml:space="preserve"> PAGEREF _Toc151566438 \h </w:instrText>
            </w:r>
            <w:r w:rsidR="00006A36">
              <w:rPr>
                <w:noProof/>
                <w:webHidden/>
              </w:rPr>
            </w:r>
            <w:r w:rsidR="00006A36">
              <w:rPr>
                <w:noProof/>
                <w:webHidden/>
              </w:rPr>
              <w:fldChar w:fldCharType="separate"/>
            </w:r>
            <w:r w:rsidR="00006A36">
              <w:rPr>
                <w:noProof/>
                <w:webHidden/>
              </w:rPr>
              <w:t>8</w:t>
            </w:r>
            <w:r w:rsidR="00006A36">
              <w:rPr>
                <w:noProof/>
                <w:webHidden/>
              </w:rPr>
              <w:fldChar w:fldCharType="end"/>
            </w:r>
          </w:hyperlink>
        </w:p>
        <w:p w14:paraId="7FC02980" w14:textId="1877AD80" w:rsidR="00006A36" w:rsidRDefault="00000000">
          <w:pPr>
            <w:pStyle w:val="TOC2"/>
            <w:tabs>
              <w:tab w:val="left" w:pos="880"/>
              <w:tab w:val="right" w:leader="dot" w:pos="9350"/>
            </w:tabs>
            <w:rPr>
              <w:noProof/>
              <w:kern w:val="2"/>
              <w14:ligatures w14:val="standardContextual"/>
            </w:rPr>
          </w:pPr>
          <w:hyperlink w:anchor="_Toc151566439" w:history="1">
            <w:r w:rsidR="00006A36" w:rsidRPr="000857EC">
              <w:rPr>
                <w:rStyle w:val="Hyperlink"/>
                <w:noProof/>
              </w:rPr>
              <w:t>10.1</w:t>
            </w:r>
            <w:r w:rsidR="00006A36">
              <w:rPr>
                <w:noProof/>
                <w:kern w:val="2"/>
                <w14:ligatures w14:val="standardContextual"/>
              </w:rPr>
              <w:tab/>
            </w:r>
            <w:r w:rsidR="00006A36" w:rsidRPr="000857EC">
              <w:rPr>
                <w:rStyle w:val="Hyperlink"/>
                <w:noProof/>
              </w:rPr>
              <w:t>Install the Replacement Phase Stacks into the Phase Tank</w:t>
            </w:r>
            <w:r w:rsidR="00006A36">
              <w:rPr>
                <w:noProof/>
                <w:webHidden/>
              </w:rPr>
              <w:tab/>
            </w:r>
            <w:r w:rsidR="00006A36">
              <w:rPr>
                <w:noProof/>
                <w:webHidden/>
              </w:rPr>
              <w:fldChar w:fldCharType="begin"/>
            </w:r>
            <w:r w:rsidR="00006A36">
              <w:rPr>
                <w:noProof/>
                <w:webHidden/>
              </w:rPr>
              <w:instrText xml:space="preserve"> PAGEREF _Toc151566439 \h </w:instrText>
            </w:r>
            <w:r w:rsidR="00006A36">
              <w:rPr>
                <w:noProof/>
                <w:webHidden/>
              </w:rPr>
            </w:r>
            <w:r w:rsidR="00006A36">
              <w:rPr>
                <w:noProof/>
                <w:webHidden/>
              </w:rPr>
              <w:fldChar w:fldCharType="separate"/>
            </w:r>
            <w:r w:rsidR="00006A36">
              <w:rPr>
                <w:noProof/>
                <w:webHidden/>
              </w:rPr>
              <w:t>8</w:t>
            </w:r>
            <w:r w:rsidR="00006A36">
              <w:rPr>
                <w:noProof/>
                <w:webHidden/>
              </w:rPr>
              <w:fldChar w:fldCharType="end"/>
            </w:r>
          </w:hyperlink>
        </w:p>
        <w:p w14:paraId="0A0518F3" w14:textId="74BD79F5" w:rsidR="00006A36" w:rsidRDefault="00000000">
          <w:pPr>
            <w:pStyle w:val="TOC2"/>
            <w:tabs>
              <w:tab w:val="left" w:pos="880"/>
              <w:tab w:val="right" w:leader="dot" w:pos="9350"/>
            </w:tabs>
            <w:rPr>
              <w:noProof/>
              <w:kern w:val="2"/>
              <w14:ligatures w14:val="standardContextual"/>
            </w:rPr>
          </w:pPr>
          <w:hyperlink w:anchor="_Toc151566440" w:history="1">
            <w:r w:rsidR="00006A36" w:rsidRPr="000857EC">
              <w:rPr>
                <w:rStyle w:val="Hyperlink"/>
                <w:noProof/>
              </w:rPr>
              <w:t>10.2</w:t>
            </w:r>
            <w:r w:rsidR="00006A36">
              <w:rPr>
                <w:noProof/>
                <w:kern w:val="2"/>
                <w14:ligatures w14:val="standardContextual"/>
              </w:rPr>
              <w:tab/>
            </w:r>
            <w:r w:rsidR="00006A36" w:rsidRPr="000857EC">
              <w:rPr>
                <w:rStyle w:val="Hyperlink"/>
                <w:noProof/>
              </w:rPr>
              <w:t>Attach the Electrical Buswork</w:t>
            </w:r>
            <w:r w:rsidR="00006A36">
              <w:rPr>
                <w:noProof/>
                <w:webHidden/>
              </w:rPr>
              <w:tab/>
            </w:r>
            <w:r w:rsidR="00006A36">
              <w:rPr>
                <w:noProof/>
                <w:webHidden/>
              </w:rPr>
              <w:fldChar w:fldCharType="begin"/>
            </w:r>
            <w:r w:rsidR="00006A36">
              <w:rPr>
                <w:noProof/>
                <w:webHidden/>
              </w:rPr>
              <w:instrText xml:space="preserve"> PAGEREF _Toc151566440 \h </w:instrText>
            </w:r>
            <w:r w:rsidR="00006A36">
              <w:rPr>
                <w:noProof/>
                <w:webHidden/>
              </w:rPr>
            </w:r>
            <w:r w:rsidR="00006A36">
              <w:rPr>
                <w:noProof/>
                <w:webHidden/>
              </w:rPr>
              <w:fldChar w:fldCharType="separate"/>
            </w:r>
            <w:r w:rsidR="00006A36">
              <w:rPr>
                <w:noProof/>
                <w:webHidden/>
              </w:rPr>
              <w:t>8</w:t>
            </w:r>
            <w:r w:rsidR="00006A36">
              <w:rPr>
                <w:noProof/>
                <w:webHidden/>
              </w:rPr>
              <w:fldChar w:fldCharType="end"/>
            </w:r>
          </w:hyperlink>
        </w:p>
        <w:p w14:paraId="009AE917" w14:textId="1367664B" w:rsidR="00006A36" w:rsidRDefault="00000000">
          <w:pPr>
            <w:pStyle w:val="TOC2"/>
            <w:tabs>
              <w:tab w:val="left" w:pos="880"/>
              <w:tab w:val="right" w:leader="dot" w:pos="9350"/>
            </w:tabs>
            <w:rPr>
              <w:noProof/>
              <w:kern w:val="2"/>
              <w14:ligatures w14:val="standardContextual"/>
            </w:rPr>
          </w:pPr>
          <w:hyperlink w:anchor="_Toc151566441" w:history="1">
            <w:r w:rsidR="00006A36" w:rsidRPr="000857EC">
              <w:rPr>
                <w:rStyle w:val="Hyperlink"/>
                <w:noProof/>
              </w:rPr>
              <w:t>10.3</w:t>
            </w:r>
            <w:r w:rsidR="00006A36">
              <w:rPr>
                <w:noProof/>
                <w:kern w:val="2"/>
                <w14:ligatures w14:val="standardContextual"/>
              </w:rPr>
              <w:tab/>
            </w:r>
            <w:r w:rsidR="00006A36" w:rsidRPr="000857EC">
              <w:rPr>
                <w:rStyle w:val="Hyperlink"/>
                <w:noProof/>
              </w:rPr>
              <w:t>Connect the Trigger Firing Connections</w:t>
            </w:r>
            <w:r w:rsidR="00006A36">
              <w:rPr>
                <w:noProof/>
                <w:webHidden/>
              </w:rPr>
              <w:tab/>
            </w:r>
            <w:r w:rsidR="00006A36">
              <w:rPr>
                <w:noProof/>
                <w:webHidden/>
              </w:rPr>
              <w:fldChar w:fldCharType="begin"/>
            </w:r>
            <w:r w:rsidR="00006A36">
              <w:rPr>
                <w:noProof/>
                <w:webHidden/>
              </w:rPr>
              <w:instrText xml:space="preserve"> PAGEREF _Toc151566441 \h </w:instrText>
            </w:r>
            <w:r w:rsidR="00006A36">
              <w:rPr>
                <w:noProof/>
                <w:webHidden/>
              </w:rPr>
            </w:r>
            <w:r w:rsidR="00006A36">
              <w:rPr>
                <w:noProof/>
                <w:webHidden/>
              </w:rPr>
              <w:fldChar w:fldCharType="separate"/>
            </w:r>
            <w:r w:rsidR="00006A36">
              <w:rPr>
                <w:noProof/>
                <w:webHidden/>
              </w:rPr>
              <w:t>8</w:t>
            </w:r>
            <w:r w:rsidR="00006A36">
              <w:rPr>
                <w:noProof/>
                <w:webHidden/>
              </w:rPr>
              <w:fldChar w:fldCharType="end"/>
            </w:r>
          </w:hyperlink>
        </w:p>
        <w:p w14:paraId="51ECBD6B" w14:textId="7C7302CB" w:rsidR="00006A36" w:rsidRDefault="00000000">
          <w:pPr>
            <w:pStyle w:val="TOC2"/>
            <w:tabs>
              <w:tab w:val="left" w:pos="880"/>
              <w:tab w:val="right" w:leader="dot" w:pos="9350"/>
            </w:tabs>
            <w:rPr>
              <w:noProof/>
              <w:kern w:val="2"/>
              <w14:ligatures w14:val="standardContextual"/>
            </w:rPr>
          </w:pPr>
          <w:hyperlink w:anchor="_Toc151566442" w:history="1">
            <w:r w:rsidR="00006A36" w:rsidRPr="000857EC">
              <w:rPr>
                <w:rStyle w:val="Hyperlink"/>
                <w:noProof/>
              </w:rPr>
              <w:t>10.4</w:t>
            </w:r>
            <w:r w:rsidR="00006A36">
              <w:rPr>
                <w:noProof/>
                <w:kern w:val="2"/>
                <w14:ligatures w14:val="standardContextual"/>
              </w:rPr>
              <w:tab/>
            </w:r>
            <w:r w:rsidR="00006A36" w:rsidRPr="000857EC">
              <w:rPr>
                <w:rStyle w:val="Hyperlink"/>
                <w:noProof/>
              </w:rPr>
              <w:t>Disconnect the Grounding Buswork</w:t>
            </w:r>
            <w:r w:rsidR="00006A36">
              <w:rPr>
                <w:noProof/>
                <w:webHidden/>
              </w:rPr>
              <w:tab/>
            </w:r>
            <w:r w:rsidR="00006A36">
              <w:rPr>
                <w:noProof/>
                <w:webHidden/>
              </w:rPr>
              <w:fldChar w:fldCharType="begin"/>
            </w:r>
            <w:r w:rsidR="00006A36">
              <w:rPr>
                <w:noProof/>
                <w:webHidden/>
              </w:rPr>
              <w:instrText xml:space="preserve"> PAGEREF _Toc151566442 \h </w:instrText>
            </w:r>
            <w:r w:rsidR="00006A36">
              <w:rPr>
                <w:noProof/>
                <w:webHidden/>
              </w:rPr>
            </w:r>
            <w:r w:rsidR="00006A36">
              <w:rPr>
                <w:noProof/>
                <w:webHidden/>
              </w:rPr>
              <w:fldChar w:fldCharType="separate"/>
            </w:r>
            <w:r w:rsidR="00006A36">
              <w:rPr>
                <w:noProof/>
                <w:webHidden/>
              </w:rPr>
              <w:t>8</w:t>
            </w:r>
            <w:r w:rsidR="00006A36">
              <w:rPr>
                <w:noProof/>
                <w:webHidden/>
              </w:rPr>
              <w:fldChar w:fldCharType="end"/>
            </w:r>
          </w:hyperlink>
        </w:p>
        <w:p w14:paraId="022B9635" w14:textId="70ACA10C" w:rsidR="00006A36" w:rsidRDefault="00000000">
          <w:pPr>
            <w:pStyle w:val="TOC2"/>
            <w:tabs>
              <w:tab w:val="left" w:pos="880"/>
              <w:tab w:val="right" w:leader="dot" w:pos="9350"/>
            </w:tabs>
            <w:rPr>
              <w:noProof/>
              <w:kern w:val="2"/>
              <w14:ligatures w14:val="standardContextual"/>
            </w:rPr>
          </w:pPr>
          <w:hyperlink w:anchor="_Toc151566443" w:history="1">
            <w:r w:rsidR="00006A36" w:rsidRPr="000857EC">
              <w:rPr>
                <w:rStyle w:val="Hyperlink"/>
                <w:noProof/>
              </w:rPr>
              <w:t>10.5</w:t>
            </w:r>
            <w:r w:rsidR="00006A36">
              <w:rPr>
                <w:noProof/>
                <w:kern w:val="2"/>
                <w14:ligatures w14:val="standardContextual"/>
              </w:rPr>
              <w:tab/>
            </w:r>
            <w:r w:rsidR="00006A36" w:rsidRPr="000857EC">
              <w:rPr>
                <w:rStyle w:val="Hyperlink"/>
                <w:noProof/>
              </w:rPr>
              <w:t>Secure the Phase Tank Cover</w:t>
            </w:r>
            <w:r w:rsidR="00006A36">
              <w:rPr>
                <w:noProof/>
                <w:webHidden/>
              </w:rPr>
              <w:tab/>
            </w:r>
            <w:r w:rsidR="00006A36">
              <w:rPr>
                <w:noProof/>
                <w:webHidden/>
              </w:rPr>
              <w:fldChar w:fldCharType="begin"/>
            </w:r>
            <w:r w:rsidR="00006A36">
              <w:rPr>
                <w:noProof/>
                <w:webHidden/>
              </w:rPr>
              <w:instrText xml:space="preserve"> PAGEREF _Toc151566443 \h </w:instrText>
            </w:r>
            <w:r w:rsidR="00006A36">
              <w:rPr>
                <w:noProof/>
                <w:webHidden/>
              </w:rPr>
            </w:r>
            <w:r w:rsidR="00006A36">
              <w:rPr>
                <w:noProof/>
                <w:webHidden/>
              </w:rPr>
              <w:fldChar w:fldCharType="separate"/>
            </w:r>
            <w:r w:rsidR="00006A36">
              <w:rPr>
                <w:noProof/>
                <w:webHidden/>
              </w:rPr>
              <w:t>9</w:t>
            </w:r>
            <w:r w:rsidR="00006A36">
              <w:rPr>
                <w:noProof/>
                <w:webHidden/>
              </w:rPr>
              <w:fldChar w:fldCharType="end"/>
            </w:r>
          </w:hyperlink>
        </w:p>
        <w:p w14:paraId="5D2E1025" w14:textId="512954FC" w:rsidR="00006A36" w:rsidRDefault="00000000">
          <w:pPr>
            <w:pStyle w:val="TOC2"/>
            <w:tabs>
              <w:tab w:val="left" w:pos="880"/>
              <w:tab w:val="right" w:leader="dot" w:pos="9350"/>
            </w:tabs>
            <w:rPr>
              <w:noProof/>
              <w:kern w:val="2"/>
              <w14:ligatures w14:val="standardContextual"/>
            </w:rPr>
          </w:pPr>
          <w:hyperlink w:anchor="_Toc151566444" w:history="1">
            <w:r w:rsidR="00006A36" w:rsidRPr="000857EC">
              <w:rPr>
                <w:rStyle w:val="Hyperlink"/>
                <w:noProof/>
              </w:rPr>
              <w:t>10.6</w:t>
            </w:r>
            <w:r w:rsidR="00006A36">
              <w:rPr>
                <w:noProof/>
                <w:kern w:val="2"/>
                <w14:ligatures w14:val="standardContextual"/>
              </w:rPr>
              <w:tab/>
            </w:r>
            <w:r w:rsidR="00006A36" w:rsidRPr="000857EC">
              <w:rPr>
                <w:rStyle w:val="Hyperlink"/>
                <w:noProof/>
              </w:rPr>
              <w:t>Connect the Cooling Water Lines from the Phase Tank</w:t>
            </w:r>
            <w:r w:rsidR="00006A36">
              <w:rPr>
                <w:noProof/>
                <w:webHidden/>
              </w:rPr>
              <w:tab/>
            </w:r>
            <w:r w:rsidR="00006A36">
              <w:rPr>
                <w:noProof/>
                <w:webHidden/>
              </w:rPr>
              <w:fldChar w:fldCharType="begin"/>
            </w:r>
            <w:r w:rsidR="00006A36">
              <w:rPr>
                <w:noProof/>
                <w:webHidden/>
              </w:rPr>
              <w:instrText xml:space="preserve"> PAGEREF _Toc151566444 \h </w:instrText>
            </w:r>
            <w:r w:rsidR="00006A36">
              <w:rPr>
                <w:noProof/>
                <w:webHidden/>
              </w:rPr>
            </w:r>
            <w:r w:rsidR="00006A36">
              <w:rPr>
                <w:noProof/>
                <w:webHidden/>
              </w:rPr>
              <w:fldChar w:fldCharType="separate"/>
            </w:r>
            <w:r w:rsidR="00006A36">
              <w:rPr>
                <w:noProof/>
                <w:webHidden/>
              </w:rPr>
              <w:t>9</w:t>
            </w:r>
            <w:r w:rsidR="00006A36">
              <w:rPr>
                <w:noProof/>
                <w:webHidden/>
              </w:rPr>
              <w:fldChar w:fldCharType="end"/>
            </w:r>
          </w:hyperlink>
        </w:p>
        <w:p w14:paraId="4B2E51AE" w14:textId="43358482" w:rsidR="00006A36" w:rsidRDefault="00000000">
          <w:pPr>
            <w:pStyle w:val="TOC2"/>
            <w:tabs>
              <w:tab w:val="left" w:pos="880"/>
              <w:tab w:val="right" w:leader="dot" w:pos="9350"/>
            </w:tabs>
            <w:rPr>
              <w:noProof/>
              <w:kern w:val="2"/>
              <w14:ligatures w14:val="standardContextual"/>
            </w:rPr>
          </w:pPr>
          <w:hyperlink w:anchor="_Toc151566445" w:history="1">
            <w:r w:rsidR="00006A36" w:rsidRPr="000857EC">
              <w:rPr>
                <w:rStyle w:val="Hyperlink"/>
                <w:noProof/>
              </w:rPr>
              <w:t>10.7</w:t>
            </w:r>
            <w:r w:rsidR="00006A36">
              <w:rPr>
                <w:noProof/>
                <w:kern w:val="2"/>
                <w14:ligatures w14:val="standardContextual"/>
              </w:rPr>
              <w:tab/>
            </w:r>
            <w:r w:rsidR="00006A36" w:rsidRPr="000857EC">
              <w:rPr>
                <w:rStyle w:val="Hyperlink"/>
                <w:noProof/>
              </w:rPr>
              <w:t>Pump the Oil back into the Phase Tank</w:t>
            </w:r>
            <w:r w:rsidR="00006A36">
              <w:rPr>
                <w:noProof/>
                <w:webHidden/>
              </w:rPr>
              <w:tab/>
            </w:r>
            <w:r w:rsidR="00006A36">
              <w:rPr>
                <w:noProof/>
                <w:webHidden/>
              </w:rPr>
              <w:fldChar w:fldCharType="begin"/>
            </w:r>
            <w:r w:rsidR="00006A36">
              <w:rPr>
                <w:noProof/>
                <w:webHidden/>
              </w:rPr>
              <w:instrText xml:space="preserve"> PAGEREF _Toc151566445 \h </w:instrText>
            </w:r>
            <w:r w:rsidR="00006A36">
              <w:rPr>
                <w:noProof/>
                <w:webHidden/>
              </w:rPr>
            </w:r>
            <w:r w:rsidR="00006A36">
              <w:rPr>
                <w:noProof/>
                <w:webHidden/>
              </w:rPr>
              <w:fldChar w:fldCharType="separate"/>
            </w:r>
            <w:r w:rsidR="00006A36">
              <w:rPr>
                <w:noProof/>
                <w:webHidden/>
              </w:rPr>
              <w:t>9</w:t>
            </w:r>
            <w:r w:rsidR="00006A36">
              <w:rPr>
                <w:noProof/>
                <w:webHidden/>
              </w:rPr>
              <w:fldChar w:fldCharType="end"/>
            </w:r>
          </w:hyperlink>
        </w:p>
        <w:p w14:paraId="4B0062D1" w14:textId="32CD74C9" w:rsidR="00006A36" w:rsidRDefault="00000000">
          <w:pPr>
            <w:pStyle w:val="TOC2"/>
            <w:tabs>
              <w:tab w:val="left" w:pos="880"/>
              <w:tab w:val="right" w:leader="dot" w:pos="9350"/>
            </w:tabs>
            <w:rPr>
              <w:noProof/>
              <w:kern w:val="2"/>
              <w14:ligatures w14:val="standardContextual"/>
            </w:rPr>
          </w:pPr>
          <w:hyperlink w:anchor="_Toc151566446" w:history="1">
            <w:r w:rsidR="00006A36" w:rsidRPr="000857EC">
              <w:rPr>
                <w:rStyle w:val="Hyperlink"/>
                <w:noProof/>
              </w:rPr>
              <w:t>10.8</w:t>
            </w:r>
            <w:r w:rsidR="00006A36">
              <w:rPr>
                <w:noProof/>
                <w:kern w:val="2"/>
                <w14:ligatures w14:val="standardContextual"/>
              </w:rPr>
              <w:tab/>
            </w:r>
            <w:r w:rsidR="00006A36" w:rsidRPr="000857EC">
              <w:rPr>
                <w:rStyle w:val="Hyperlink"/>
                <w:noProof/>
              </w:rPr>
              <w:t>Connect the Nitrogen Feed to the HVPS</w:t>
            </w:r>
            <w:r w:rsidR="00006A36">
              <w:rPr>
                <w:noProof/>
                <w:webHidden/>
              </w:rPr>
              <w:tab/>
            </w:r>
            <w:r w:rsidR="00006A36">
              <w:rPr>
                <w:noProof/>
                <w:webHidden/>
              </w:rPr>
              <w:fldChar w:fldCharType="begin"/>
            </w:r>
            <w:r w:rsidR="00006A36">
              <w:rPr>
                <w:noProof/>
                <w:webHidden/>
              </w:rPr>
              <w:instrText xml:space="preserve"> PAGEREF _Toc151566446 \h </w:instrText>
            </w:r>
            <w:r w:rsidR="00006A36">
              <w:rPr>
                <w:noProof/>
                <w:webHidden/>
              </w:rPr>
            </w:r>
            <w:r w:rsidR="00006A36">
              <w:rPr>
                <w:noProof/>
                <w:webHidden/>
              </w:rPr>
              <w:fldChar w:fldCharType="separate"/>
            </w:r>
            <w:r w:rsidR="00006A36">
              <w:rPr>
                <w:noProof/>
                <w:webHidden/>
              </w:rPr>
              <w:t>9</w:t>
            </w:r>
            <w:r w:rsidR="00006A36">
              <w:rPr>
                <w:noProof/>
                <w:webHidden/>
              </w:rPr>
              <w:fldChar w:fldCharType="end"/>
            </w:r>
          </w:hyperlink>
        </w:p>
        <w:p w14:paraId="68DBC743" w14:textId="18D822CF" w:rsidR="00006A36" w:rsidRDefault="00000000">
          <w:pPr>
            <w:pStyle w:val="TOC1"/>
            <w:tabs>
              <w:tab w:val="left" w:pos="660"/>
              <w:tab w:val="right" w:leader="dot" w:pos="9350"/>
            </w:tabs>
            <w:rPr>
              <w:noProof/>
              <w:kern w:val="2"/>
              <w14:ligatures w14:val="standardContextual"/>
            </w:rPr>
          </w:pPr>
          <w:hyperlink w:anchor="_Toc151566447" w:history="1">
            <w:r w:rsidR="00006A36" w:rsidRPr="000857EC">
              <w:rPr>
                <w:rStyle w:val="Hyperlink"/>
                <w:noProof/>
              </w:rPr>
              <w:t>11</w:t>
            </w:r>
            <w:r w:rsidR="00006A36">
              <w:rPr>
                <w:noProof/>
                <w:kern w:val="2"/>
                <w14:ligatures w14:val="standardContextual"/>
              </w:rPr>
              <w:tab/>
            </w:r>
            <w:r w:rsidR="00006A36" w:rsidRPr="000857EC">
              <w:rPr>
                <w:rStyle w:val="Hyperlink"/>
                <w:noProof/>
              </w:rPr>
              <w:t>End of Personal Lockout</w:t>
            </w:r>
            <w:r w:rsidR="00006A36">
              <w:rPr>
                <w:noProof/>
                <w:webHidden/>
              </w:rPr>
              <w:tab/>
            </w:r>
            <w:r w:rsidR="00006A36">
              <w:rPr>
                <w:noProof/>
                <w:webHidden/>
              </w:rPr>
              <w:fldChar w:fldCharType="begin"/>
            </w:r>
            <w:r w:rsidR="00006A36">
              <w:rPr>
                <w:noProof/>
                <w:webHidden/>
              </w:rPr>
              <w:instrText xml:space="preserve"> PAGEREF _Toc151566447 \h </w:instrText>
            </w:r>
            <w:r w:rsidR="00006A36">
              <w:rPr>
                <w:noProof/>
                <w:webHidden/>
              </w:rPr>
            </w:r>
            <w:r w:rsidR="00006A36">
              <w:rPr>
                <w:noProof/>
                <w:webHidden/>
              </w:rPr>
              <w:fldChar w:fldCharType="separate"/>
            </w:r>
            <w:r w:rsidR="00006A36">
              <w:rPr>
                <w:noProof/>
                <w:webHidden/>
              </w:rPr>
              <w:t>9</w:t>
            </w:r>
            <w:r w:rsidR="00006A36">
              <w:rPr>
                <w:noProof/>
                <w:webHidden/>
              </w:rPr>
              <w:fldChar w:fldCharType="end"/>
            </w:r>
          </w:hyperlink>
        </w:p>
        <w:p w14:paraId="2EEF9D07" w14:textId="52783F4A" w:rsidR="0067550C" w:rsidRDefault="000E04B1" w:rsidP="0067550C">
          <w:pPr>
            <w:rPr>
              <w:noProof/>
            </w:rPr>
          </w:pPr>
          <w:r>
            <w:rPr>
              <w:b/>
              <w:bCs/>
              <w:noProof/>
            </w:rPr>
            <w:fldChar w:fldCharType="end"/>
          </w:r>
        </w:p>
      </w:sdtContent>
    </w:sdt>
    <w:p w14:paraId="3967F0E2" w14:textId="77777777" w:rsidR="00915420" w:rsidRDefault="00915420" w:rsidP="0067550C">
      <w:pPr>
        <w:pStyle w:val="Heading1"/>
      </w:pPr>
      <w:bookmarkStart w:id="0" w:name="_Toc151566407"/>
      <w:r>
        <w:t>Revision History</w:t>
      </w:r>
      <w:bookmarkEnd w:id="0"/>
    </w:p>
    <w:p w14:paraId="6390D1AF" w14:textId="77777777" w:rsidR="00915420" w:rsidRDefault="00915420" w:rsidP="00915420">
      <w:pPr>
        <w:pStyle w:val="Heading2"/>
      </w:pPr>
      <w:bookmarkStart w:id="1" w:name="_Toc151566408"/>
      <w:r>
        <w:t>R1</w:t>
      </w:r>
      <w:r>
        <w:tab/>
      </w:r>
      <w:r w:rsidR="00B32614">
        <w:t>Date</w:t>
      </w:r>
      <w:bookmarkEnd w:id="1"/>
    </w:p>
    <w:p w14:paraId="45C920A2" w14:textId="77777777" w:rsidR="00915420" w:rsidRPr="00915420" w:rsidRDefault="00915420" w:rsidP="00915420">
      <w:r>
        <w:t>Original version.</w:t>
      </w:r>
    </w:p>
    <w:p w14:paraId="4FF5BC92" w14:textId="77777777" w:rsidR="0067550C" w:rsidRDefault="0067550C" w:rsidP="0067550C">
      <w:pPr>
        <w:pStyle w:val="Heading1"/>
      </w:pPr>
      <w:bookmarkStart w:id="2" w:name="_Toc151566409"/>
      <w:r>
        <w:t>Table of Figures</w:t>
      </w:r>
      <w:bookmarkEnd w:id="2"/>
    </w:p>
    <w:p w14:paraId="5249AD8F" w14:textId="66536DCF" w:rsidR="00006A36"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51566406" w:history="1">
        <w:r w:rsidR="00006A36" w:rsidRPr="002E235D">
          <w:rPr>
            <w:rStyle w:val="Hyperlink"/>
            <w:noProof/>
          </w:rPr>
          <w:t>Figure 1:  Schematic diagram of SPEAR HVPS</w:t>
        </w:r>
        <w:r w:rsidR="00006A36">
          <w:rPr>
            <w:noProof/>
            <w:webHidden/>
          </w:rPr>
          <w:tab/>
        </w:r>
        <w:r w:rsidR="00006A36">
          <w:rPr>
            <w:noProof/>
            <w:webHidden/>
          </w:rPr>
          <w:fldChar w:fldCharType="begin"/>
        </w:r>
        <w:r w:rsidR="00006A36">
          <w:rPr>
            <w:noProof/>
            <w:webHidden/>
          </w:rPr>
          <w:instrText xml:space="preserve"> PAGEREF _Toc151566406 \h </w:instrText>
        </w:r>
        <w:r w:rsidR="00006A36">
          <w:rPr>
            <w:noProof/>
            <w:webHidden/>
          </w:rPr>
        </w:r>
        <w:r w:rsidR="00006A36">
          <w:rPr>
            <w:noProof/>
            <w:webHidden/>
          </w:rPr>
          <w:fldChar w:fldCharType="separate"/>
        </w:r>
        <w:r w:rsidR="00006A36">
          <w:rPr>
            <w:noProof/>
            <w:webHidden/>
          </w:rPr>
          <w:t>5</w:t>
        </w:r>
        <w:r w:rsidR="00006A36">
          <w:rPr>
            <w:noProof/>
            <w:webHidden/>
          </w:rPr>
          <w:fldChar w:fldCharType="end"/>
        </w:r>
      </w:hyperlink>
    </w:p>
    <w:p w14:paraId="14F9C4DD" w14:textId="6F941EC3" w:rsidR="0067550C" w:rsidRPr="0067550C" w:rsidRDefault="0067550C" w:rsidP="0067550C">
      <w:r>
        <w:fldChar w:fldCharType="end"/>
      </w:r>
    </w:p>
    <w:p w14:paraId="4D020BE8" w14:textId="77777777" w:rsidR="007D4558" w:rsidRDefault="00E15346" w:rsidP="007D4558">
      <w:pPr>
        <w:pStyle w:val="Heading1"/>
      </w:pPr>
      <w:bookmarkStart w:id="3" w:name="_Toc151566410"/>
      <w:r>
        <w:t>Author/Approvers/Validators</w:t>
      </w:r>
      <w:bookmarkEnd w:id="3"/>
    </w:p>
    <w:p w14:paraId="628F90E8" w14:textId="77777777" w:rsidR="007D4558" w:rsidRDefault="007D4558" w:rsidP="007D4558">
      <w:pPr>
        <w:pStyle w:val="Heading2"/>
      </w:pPr>
      <w:bookmarkStart w:id="4" w:name="_Toc151566411"/>
      <w:r>
        <w:t>Author</w:t>
      </w:r>
      <w:bookmarkEnd w:id="4"/>
    </w:p>
    <w:p w14:paraId="38B6F504" w14:textId="77777777" w:rsidR="007D4558" w:rsidRDefault="00E15346" w:rsidP="007D4558">
      <w:r>
        <w:t>_______________________________________</w:t>
      </w:r>
      <w:r>
        <w:tab/>
      </w:r>
      <w:r>
        <w:tab/>
      </w:r>
      <w:r>
        <w:tab/>
        <w:t>____________________</w:t>
      </w:r>
      <w:r>
        <w:br/>
      </w:r>
      <w:r w:rsidR="00915420">
        <w:t>SSRL</w:t>
      </w:r>
      <w:r>
        <w:t xml:space="preserve"> Technical Expert</w:t>
      </w:r>
      <w:r w:rsidR="00A70443">
        <w:t>:</w:t>
      </w:r>
      <w:r>
        <w:t xml:space="preserve">  </w:t>
      </w:r>
      <w:r w:rsidR="00915420">
        <w:t>Jim Sebek</w:t>
      </w:r>
      <w:r>
        <w:tab/>
      </w:r>
      <w:r>
        <w:tab/>
      </w:r>
      <w:r>
        <w:tab/>
      </w:r>
      <w:r>
        <w:tab/>
        <w:t>Date</w:t>
      </w:r>
    </w:p>
    <w:p w14:paraId="5DE26109" w14:textId="77777777" w:rsidR="00E15346" w:rsidRDefault="00E15346" w:rsidP="00E15346">
      <w:pPr>
        <w:pStyle w:val="Heading2"/>
      </w:pPr>
      <w:bookmarkStart w:id="5" w:name="_Toc151566412"/>
      <w:r>
        <w:lastRenderedPageBreak/>
        <w:t>Reviewers</w:t>
      </w:r>
      <w:bookmarkEnd w:id="5"/>
    </w:p>
    <w:p w14:paraId="50B17427" w14:textId="77777777" w:rsidR="00E15346" w:rsidRPr="00E15346" w:rsidRDefault="00E15346" w:rsidP="00E15346">
      <w:r>
        <w:t>_______________________________________</w:t>
      </w:r>
      <w:r>
        <w:tab/>
      </w:r>
      <w:r>
        <w:tab/>
      </w:r>
      <w:r w:rsidR="000E04B1">
        <w:tab/>
      </w:r>
      <w:r>
        <w:t>____________________</w:t>
      </w:r>
      <w:r>
        <w:br/>
        <w:t>E</w:t>
      </w:r>
      <w:r w:rsidR="00915420">
        <w:t>ED-OPS Technical Expert</w:t>
      </w:r>
      <w:r w:rsidR="00A70443">
        <w:t>:</w:t>
      </w:r>
      <w:r>
        <w:t xml:space="preserve">  </w:t>
      </w:r>
      <w:r w:rsidR="00915420">
        <w:t xml:space="preserve">Marc </w:t>
      </w:r>
      <w:proofErr w:type="spellStart"/>
      <w:r w:rsidR="00915420">
        <w:t>Larrus</w:t>
      </w:r>
      <w:proofErr w:type="spellEnd"/>
      <w:r>
        <w:tab/>
      </w:r>
      <w:r>
        <w:tab/>
      </w:r>
      <w:r>
        <w:tab/>
      </w:r>
      <w:r>
        <w:tab/>
        <w:t>Date</w:t>
      </w:r>
    </w:p>
    <w:p w14:paraId="42C1ECDC" w14:textId="77777777" w:rsidR="00210B7D" w:rsidRDefault="00210B7D" w:rsidP="00210B7D">
      <w:r>
        <w:t>_______________________________________</w:t>
      </w:r>
      <w:r>
        <w:tab/>
      </w:r>
      <w:r>
        <w:tab/>
      </w:r>
      <w:r>
        <w:tab/>
        <w:t>____________________</w:t>
      </w:r>
      <w:r>
        <w:br/>
        <w:t>Independent Reviewer:  Ben Morris</w:t>
      </w:r>
      <w:r>
        <w:tab/>
      </w:r>
      <w:r>
        <w:tab/>
      </w:r>
      <w:r>
        <w:tab/>
      </w:r>
      <w:r>
        <w:tab/>
        <w:t>Date</w:t>
      </w:r>
    </w:p>
    <w:p w14:paraId="24A894F5" w14:textId="77777777" w:rsidR="00915420" w:rsidRDefault="00915420" w:rsidP="00915420">
      <w:pPr>
        <w:pStyle w:val="Heading2"/>
      </w:pPr>
      <w:bookmarkStart w:id="6" w:name="_Toc151566413"/>
      <w:r>
        <w:t>Management Approval</w:t>
      </w:r>
      <w:bookmarkEnd w:id="6"/>
    </w:p>
    <w:p w14:paraId="72673718" w14:textId="77777777"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7CB9877B" w14:textId="77777777" w:rsidR="00E15346" w:rsidRDefault="00E15346" w:rsidP="00E15346">
      <w:pPr>
        <w:pStyle w:val="Heading2"/>
      </w:pPr>
      <w:bookmarkStart w:id="7" w:name="_Toc151566414"/>
      <w:r>
        <w:t>Validator</w:t>
      </w:r>
      <w:bookmarkEnd w:id="7"/>
    </w:p>
    <w:p w14:paraId="748F6BF2" w14:textId="77777777" w:rsidR="000E04B1" w:rsidRPr="000E04B1" w:rsidRDefault="000E04B1" w:rsidP="000E04B1">
      <w:r>
        <w:t>I have implemented this procedure in its entirety and have found it to be clear, complete, and accurate.</w:t>
      </w:r>
    </w:p>
    <w:p w14:paraId="3D2D2344" w14:textId="77777777" w:rsidR="000E04B1" w:rsidRDefault="000E04B1" w:rsidP="000E04B1">
      <w:r>
        <w:t>_______________________________________</w:t>
      </w:r>
      <w:r>
        <w:tab/>
      </w:r>
      <w:r>
        <w:tab/>
      </w:r>
      <w:r>
        <w:tab/>
        <w:t>____________________</w:t>
      </w:r>
      <w:r>
        <w:br/>
        <w:t>Technical Validator</w:t>
      </w:r>
      <w:r w:rsidR="00F1574C">
        <w:t>:</w:t>
      </w:r>
      <w:r>
        <w:t xml:space="preserve">  </w:t>
      </w:r>
      <w:r w:rsidR="00915420">
        <w:t>Jim Sebek</w:t>
      </w:r>
      <w:r w:rsidR="00915420">
        <w:tab/>
      </w:r>
      <w:r w:rsidR="00915420">
        <w:tab/>
      </w:r>
      <w:r>
        <w:tab/>
      </w:r>
      <w:r>
        <w:tab/>
      </w:r>
      <w:r>
        <w:tab/>
        <w:t>Date</w:t>
      </w:r>
    </w:p>
    <w:p w14:paraId="07AEC764" w14:textId="77777777" w:rsidR="000E04B1" w:rsidRDefault="00F944E6" w:rsidP="000E04B1">
      <w:pPr>
        <w:pStyle w:val="Heading1"/>
      </w:pPr>
      <w:bookmarkStart w:id="8" w:name="_Toc151566415"/>
      <w:r>
        <w:t>Procedure</w:t>
      </w:r>
      <w:r w:rsidR="000E04B1">
        <w:t xml:space="preserve"> Purpose</w:t>
      </w:r>
      <w:bookmarkEnd w:id="8"/>
    </w:p>
    <w:p w14:paraId="68D681B1" w14:textId="209E07F0" w:rsidR="00554FCC" w:rsidRDefault="00693891" w:rsidP="00B32614">
      <w:r>
        <w:t xml:space="preserve">This procedure is an outline of the steps needed to perform routine maintenance on the </w:t>
      </w:r>
      <w:r w:rsidR="00554FCC">
        <w:t>high voltage power supply (</w:t>
      </w:r>
      <w:r>
        <w:t>HVPS</w:t>
      </w:r>
      <w:r w:rsidR="00554FCC">
        <w:t>)</w:t>
      </w:r>
      <w:r>
        <w:t xml:space="preserve"> </w:t>
      </w:r>
      <w:r w:rsidR="0035549D">
        <w:t>crowbar</w:t>
      </w:r>
      <w:r>
        <w:t xml:space="preserve"> tank.  </w:t>
      </w:r>
      <w:r w:rsidR="00554FCC">
        <w:t xml:space="preserve">This routine maintenance involves replacing the </w:t>
      </w:r>
      <w:r w:rsidR="0035549D">
        <w:t>four optical</w:t>
      </w:r>
      <w:r w:rsidR="00554FCC">
        <w:t xml:space="preserve"> thyristor stacks with known good, tested stacks, inspecting the snubber resistors and capacitors, </w:t>
      </w:r>
      <w:r w:rsidR="0035549D">
        <w:t xml:space="preserve">the </w:t>
      </w:r>
      <w:r w:rsidR="009367E3">
        <w:t xml:space="preserve">output filter capacitor, </w:t>
      </w:r>
      <w:r w:rsidR="00554FCC">
        <w:t xml:space="preserve">and general inspection of the </w:t>
      </w:r>
      <w:r w:rsidR="009367E3">
        <w:t>crowbar</w:t>
      </w:r>
      <w:r w:rsidR="00554FCC">
        <w:t xml:space="preserve"> tank.</w:t>
      </w:r>
    </w:p>
    <w:p w14:paraId="5723F914" w14:textId="763B75E2" w:rsidR="00F944E6" w:rsidRDefault="00554FCC" w:rsidP="00B32614">
      <w:proofErr w:type="gramStart"/>
      <w:r>
        <w:t>In order to</w:t>
      </w:r>
      <w:proofErr w:type="gramEnd"/>
      <w:r>
        <w:t xml:space="preserve"> safely work on the</w:t>
      </w:r>
      <w:r w:rsidR="009367E3">
        <w:t xml:space="preserve"> crowbar</w:t>
      </w:r>
      <w:r>
        <w:t xml:space="preserve"> tank, or any other part of the HVPS, the power to this system must be removed using the energy isolation plan (EIP), “SPEAR3 Removal of RF HVPS Energy Isolation”, SR-444-636-05-R1.</w:t>
      </w:r>
    </w:p>
    <w:p w14:paraId="0E9D0B22" w14:textId="77777777" w:rsidR="00B63A49" w:rsidRDefault="00B63A49" w:rsidP="00B63A49">
      <w:pPr>
        <w:pStyle w:val="Heading1"/>
      </w:pPr>
      <w:bookmarkStart w:id="9" w:name="_Toc151566416"/>
      <w:r>
        <w:t>Equipment Required to Execute Procedure</w:t>
      </w:r>
      <w:bookmarkEnd w:id="9"/>
    </w:p>
    <w:p w14:paraId="39C0DCF6" w14:textId="77777777" w:rsidR="00B63A49" w:rsidRDefault="00B63A49" w:rsidP="00B63A49">
      <w:r>
        <w:t>The following equipment is required to execute this procedure:</w:t>
      </w:r>
    </w:p>
    <w:p w14:paraId="36E99964" w14:textId="289D5DED" w:rsidR="00B63A49" w:rsidRDefault="00540748" w:rsidP="00B63A49">
      <w:pPr>
        <w:pStyle w:val="ListParagraph"/>
        <w:numPr>
          <w:ilvl w:val="0"/>
          <w:numId w:val="24"/>
        </w:numPr>
      </w:pPr>
      <w:r>
        <w:t>One</w:t>
      </w:r>
      <w:r w:rsidR="00B63A49">
        <w:t xml:space="preserve"> (</w:t>
      </w:r>
      <w:r>
        <w:t>1</w:t>
      </w:r>
      <w:r w:rsidR="00B63A49">
        <w:t xml:space="preserve">) each personal red </w:t>
      </w:r>
      <w:r w:rsidR="00982C37">
        <w:t xml:space="preserve">LOTO </w:t>
      </w:r>
      <w:r w:rsidR="00B63A49">
        <w:t xml:space="preserve">lock for </w:t>
      </w:r>
      <w:r w:rsidR="00554FCC">
        <w:t xml:space="preserve">each worker on the </w:t>
      </w:r>
      <w:r w:rsidR="009367E3">
        <w:t>crowbar</w:t>
      </w:r>
      <w:r w:rsidR="00554FCC">
        <w:t xml:space="preserve"> tank.  Each</w:t>
      </w:r>
      <w:r w:rsidR="00B63A49">
        <w:t xml:space="preserve"> </w:t>
      </w:r>
      <w:r>
        <w:t xml:space="preserve">worker </w:t>
      </w:r>
      <w:r w:rsidR="00554FCC">
        <w:t>will apply their lock</w:t>
      </w:r>
      <w:r>
        <w:t xml:space="preserve"> to the group lockout box</w:t>
      </w:r>
      <w:r w:rsidR="004C6E5C">
        <w:t>.</w:t>
      </w:r>
    </w:p>
    <w:p w14:paraId="06A622BC" w14:textId="77777777" w:rsidR="00554FCC" w:rsidRDefault="00554FCC" w:rsidP="008C3735">
      <w:pPr>
        <w:pStyle w:val="ListParagraph"/>
        <w:numPr>
          <w:ilvl w:val="0"/>
          <w:numId w:val="24"/>
        </w:numPr>
      </w:pPr>
      <w:r>
        <w:t>Nitrogen line</w:t>
      </w:r>
    </w:p>
    <w:p w14:paraId="4028F3CC" w14:textId="77777777" w:rsidR="00554FCC" w:rsidRDefault="00554FCC" w:rsidP="00554FCC">
      <w:pPr>
        <w:pStyle w:val="ListParagraph"/>
        <w:numPr>
          <w:ilvl w:val="1"/>
          <w:numId w:val="24"/>
        </w:numPr>
      </w:pPr>
      <w:r>
        <w:t>One (1) boot to use to secure the connection to the main tank cover of the input nitrogen line.</w:t>
      </w:r>
    </w:p>
    <w:p w14:paraId="3602BA77" w14:textId="28B4EE5B" w:rsidR="00554FCC" w:rsidRDefault="00554FCC" w:rsidP="00554FCC">
      <w:pPr>
        <w:pStyle w:val="ListParagraph"/>
        <w:numPr>
          <w:ilvl w:val="1"/>
          <w:numId w:val="24"/>
        </w:numPr>
      </w:pPr>
      <w:r>
        <w:t>One (1) RF administrative lock to lock the boot that secures the nitrogen line connection.</w:t>
      </w:r>
    </w:p>
    <w:p w14:paraId="5046A2CF" w14:textId="31679C87" w:rsidR="00462F28" w:rsidRDefault="00452F2C" w:rsidP="00462F28">
      <w:pPr>
        <w:pStyle w:val="ListParagraph"/>
        <w:numPr>
          <w:ilvl w:val="0"/>
          <w:numId w:val="24"/>
        </w:numPr>
      </w:pPr>
      <w:r>
        <w:t>Oil pumping equipment</w:t>
      </w:r>
    </w:p>
    <w:p w14:paraId="0882F460" w14:textId="31FCD073" w:rsidR="00452F2C" w:rsidRDefault="00452F2C" w:rsidP="00452F2C">
      <w:pPr>
        <w:pStyle w:val="ListParagraph"/>
        <w:numPr>
          <w:ilvl w:val="1"/>
          <w:numId w:val="24"/>
        </w:numPr>
      </w:pPr>
      <w:r>
        <w:t>Pneumatic oil pump</w:t>
      </w:r>
    </w:p>
    <w:p w14:paraId="001A3D44" w14:textId="01076912" w:rsidR="00452F2C" w:rsidRDefault="00452F2C" w:rsidP="00452F2C">
      <w:pPr>
        <w:pStyle w:val="ListParagraph"/>
        <w:numPr>
          <w:ilvl w:val="1"/>
          <w:numId w:val="24"/>
        </w:numPr>
      </w:pPr>
      <w:r>
        <w:t>Hoses and tubes</w:t>
      </w:r>
    </w:p>
    <w:p w14:paraId="69A07B43" w14:textId="010B759D" w:rsidR="00452F2C" w:rsidRDefault="00452F2C" w:rsidP="00452F2C">
      <w:pPr>
        <w:pStyle w:val="ListParagraph"/>
        <w:numPr>
          <w:ilvl w:val="1"/>
          <w:numId w:val="24"/>
        </w:numPr>
      </w:pPr>
      <w:r>
        <w:t>Temporary oil containment pod</w:t>
      </w:r>
    </w:p>
    <w:p w14:paraId="69486DA4" w14:textId="5C7BD1EE" w:rsidR="00452F2C" w:rsidRDefault="00452F2C" w:rsidP="00452F2C">
      <w:pPr>
        <w:pStyle w:val="ListParagraph"/>
        <w:numPr>
          <w:ilvl w:val="1"/>
          <w:numId w:val="24"/>
        </w:numPr>
      </w:pPr>
      <w:r>
        <w:t>Temporary secondary oil containment berm</w:t>
      </w:r>
    </w:p>
    <w:p w14:paraId="2732ED5C" w14:textId="465C0B75" w:rsidR="00452F2C" w:rsidRDefault="00452F2C" w:rsidP="00452F2C">
      <w:pPr>
        <w:pStyle w:val="ListParagraph"/>
        <w:numPr>
          <w:ilvl w:val="1"/>
          <w:numId w:val="24"/>
        </w:numPr>
      </w:pPr>
      <w:r>
        <w:lastRenderedPageBreak/>
        <w:t>Absorbent pads</w:t>
      </w:r>
    </w:p>
    <w:p w14:paraId="6101A865" w14:textId="38EE8C49" w:rsidR="00452F2C" w:rsidRDefault="00452F2C" w:rsidP="00452F2C">
      <w:pPr>
        <w:pStyle w:val="ListParagraph"/>
        <w:numPr>
          <w:ilvl w:val="1"/>
          <w:numId w:val="24"/>
        </w:numPr>
      </w:pPr>
      <w:r>
        <w:t>Paper towels</w:t>
      </w:r>
    </w:p>
    <w:p w14:paraId="57D7E1D9" w14:textId="0DC0D2FA" w:rsidR="00452F2C" w:rsidRDefault="00452F2C" w:rsidP="00452F2C">
      <w:pPr>
        <w:pStyle w:val="ListParagraph"/>
        <w:numPr>
          <w:ilvl w:val="0"/>
          <w:numId w:val="24"/>
        </w:numPr>
      </w:pPr>
      <w:r>
        <w:t>Mechanical tools</w:t>
      </w:r>
    </w:p>
    <w:p w14:paraId="44557546" w14:textId="3E323BEC" w:rsidR="00452F2C" w:rsidRDefault="00452F2C" w:rsidP="00452F2C">
      <w:pPr>
        <w:pStyle w:val="ListParagraph"/>
        <w:numPr>
          <w:ilvl w:val="1"/>
          <w:numId w:val="24"/>
        </w:numPr>
      </w:pPr>
      <w:r>
        <w:t xml:space="preserve">Wrenches (hand and pneumatic) to remove </w:t>
      </w:r>
      <w:r w:rsidR="009367E3">
        <w:t>crowbar</w:t>
      </w:r>
      <w:r>
        <w:t xml:space="preserve"> tank cover.</w:t>
      </w:r>
    </w:p>
    <w:p w14:paraId="267DE9AC" w14:textId="3D9F9442" w:rsidR="00452F2C" w:rsidRDefault="00452F2C" w:rsidP="009367E3">
      <w:pPr>
        <w:pStyle w:val="ListParagraph"/>
        <w:numPr>
          <w:ilvl w:val="1"/>
          <w:numId w:val="24"/>
        </w:numPr>
      </w:pPr>
      <w:r>
        <w:t xml:space="preserve">Wrenches to disconnect/reconnect </w:t>
      </w:r>
      <w:r w:rsidR="009367E3">
        <w:t>crowbar</w:t>
      </w:r>
      <w:r>
        <w:t xml:space="preserve"> tank bussing.</w:t>
      </w:r>
    </w:p>
    <w:p w14:paraId="456AD43B" w14:textId="2406FCD3" w:rsidR="00452F2C" w:rsidRDefault="00452F2C" w:rsidP="00452F2C">
      <w:pPr>
        <w:pStyle w:val="ListParagraph"/>
        <w:numPr>
          <w:ilvl w:val="0"/>
          <w:numId w:val="24"/>
        </w:numPr>
      </w:pPr>
      <w:r>
        <w:t>Grounding equipment</w:t>
      </w:r>
    </w:p>
    <w:p w14:paraId="0418E714" w14:textId="7D9F3B43" w:rsidR="00452F2C" w:rsidRDefault="00452F2C" w:rsidP="00452F2C">
      <w:pPr>
        <w:pStyle w:val="ListParagraph"/>
        <w:numPr>
          <w:ilvl w:val="1"/>
          <w:numId w:val="24"/>
        </w:numPr>
      </w:pPr>
      <w:r>
        <w:t xml:space="preserve">Two (2) each Phenix discharge sticks rated for more than </w:t>
      </w:r>
      <w:r w:rsidR="00CF4670">
        <w:t>4</w:t>
      </w:r>
      <w:r>
        <w:t>0 kV.</w:t>
      </w:r>
    </w:p>
    <w:p w14:paraId="14582604" w14:textId="7BE769B3" w:rsidR="00452F2C" w:rsidRDefault="00452F2C" w:rsidP="00452F2C">
      <w:pPr>
        <w:pStyle w:val="ListParagraph"/>
        <w:numPr>
          <w:ilvl w:val="1"/>
          <w:numId w:val="24"/>
        </w:numPr>
      </w:pPr>
      <w:r>
        <w:t>Two (2) each grounding sticks.</w:t>
      </w:r>
    </w:p>
    <w:p w14:paraId="3698C287" w14:textId="1717527C" w:rsidR="00452F2C" w:rsidRDefault="009367E3" w:rsidP="00452F2C">
      <w:pPr>
        <w:pStyle w:val="ListParagraph"/>
        <w:numPr>
          <w:ilvl w:val="0"/>
          <w:numId w:val="24"/>
        </w:numPr>
      </w:pPr>
      <w:r>
        <w:t>Crowbar</w:t>
      </w:r>
      <w:r w:rsidR="00452F2C">
        <w:t xml:space="preserve"> stacks</w:t>
      </w:r>
    </w:p>
    <w:p w14:paraId="7C5159E5" w14:textId="173CCE53" w:rsidR="00452F2C" w:rsidRDefault="009367E3" w:rsidP="00452F2C">
      <w:pPr>
        <w:pStyle w:val="ListParagraph"/>
        <w:numPr>
          <w:ilvl w:val="1"/>
          <w:numId w:val="24"/>
        </w:numPr>
      </w:pPr>
      <w:r>
        <w:t>Four</w:t>
      </w:r>
      <w:r w:rsidR="00452F2C">
        <w:t xml:space="preserve"> (</w:t>
      </w:r>
      <w:r>
        <w:t>4</w:t>
      </w:r>
      <w:r w:rsidR="00452F2C">
        <w:t xml:space="preserve">) each tested </w:t>
      </w:r>
      <w:r>
        <w:t>crowbar</w:t>
      </w:r>
      <w:r w:rsidR="00452F2C">
        <w:t xml:space="preserve"> stacks.</w:t>
      </w:r>
    </w:p>
    <w:p w14:paraId="014C4E0D" w14:textId="1DF1B3D2" w:rsidR="00452F2C" w:rsidRDefault="00452F2C" w:rsidP="00452F2C">
      <w:pPr>
        <w:pStyle w:val="ListParagraph"/>
        <w:numPr>
          <w:ilvl w:val="1"/>
          <w:numId w:val="24"/>
        </w:numPr>
      </w:pPr>
      <w:r>
        <w:t>Plastic containers in which to transport new stacks onto the HVPS and remove the existing stacks from the HVPS.</w:t>
      </w:r>
    </w:p>
    <w:p w14:paraId="0DCB899B" w14:textId="641C2AD5" w:rsidR="00452F2C" w:rsidRDefault="00452F2C" w:rsidP="00452F2C">
      <w:pPr>
        <w:pStyle w:val="ListParagraph"/>
        <w:numPr>
          <w:ilvl w:val="0"/>
          <w:numId w:val="24"/>
        </w:numPr>
      </w:pPr>
      <w:r>
        <w:t>General safety equipment</w:t>
      </w:r>
    </w:p>
    <w:p w14:paraId="5B9BB6AB" w14:textId="69D07F96" w:rsidR="00452F2C" w:rsidRDefault="00452F2C" w:rsidP="00452F2C">
      <w:pPr>
        <w:pStyle w:val="ListParagraph"/>
        <w:numPr>
          <w:ilvl w:val="1"/>
          <w:numId w:val="24"/>
        </w:numPr>
      </w:pPr>
      <w:r>
        <w:t>Pads on which to kneel.</w:t>
      </w:r>
    </w:p>
    <w:p w14:paraId="55E708F9" w14:textId="78A571F5" w:rsidR="00452F2C" w:rsidRDefault="00452F2C" w:rsidP="00452F2C">
      <w:pPr>
        <w:pStyle w:val="ListParagraph"/>
        <w:numPr>
          <w:ilvl w:val="1"/>
          <w:numId w:val="24"/>
        </w:numPr>
      </w:pPr>
      <w:r>
        <w:t>Gloves to protect hands.</w:t>
      </w:r>
    </w:p>
    <w:p w14:paraId="40E0C913" w14:textId="77777777" w:rsidR="00B63A49" w:rsidRPr="00B63A49" w:rsidRDefault="00B63A49" w:rsidP="00B63A49">
      <w:r>
        <w:t>This equipment should be assembled before starting this procedure.</w:t>
      </w:r>
    </w:p>
    <w:p w14:paraId="0A8EAAA2" w14:textId="77777777" w:rsidR="00F944E6" w:rsidRDefault="00F944E6" w:rsidP="00F944E6">
      <w:pPr>
        <w:pStyle w:val="Heading1"/>
      </w:pPr>
      <w:bookmarkStart w:id="10" w:name="_Toc151566417"/>
      <w:r>
        <w:t>Equipment Description</w:t>
      </w:r>
      <w:bookmarkEnd w:id="10"/>
    </w:p>
    <w:p w14:paraId="6F181F82" w14:textId="08AD82B7" w:rsidR="00CF4670" w:rsidRDefault="00452F2C" w:rsidP="008C3735">
      <w:r>
        <w:t xml:space="preserve">The HVPS for the SPEAR3 klystron takes as input 12.47 </w:t>
      </w:r>
      <w:proofErr w:type="spellStart"/>
      <w:r>
        <w:t>kVAC</w:t>
      </w:r>
      <w:proofErr w:type="spellEnd"/>
      <w:r>
        <w:t xml:space="preserve"> from the mains and converts it to an output of up to 90 </w:t>
      </w:r>
      <w:proofErr w:type="spellStart"/>
      <w:r>
        <w:t>kVDC</w:t>
      </w:r>
      <w:proofErr w:type="spellEnd"/>
      <w:r>
        <w:t xml:space="preserve"> at 27 A.  The output of the HVPS is controlled by twelve stacks of thyristor</w:t>
      </w:r>
      <w:r w:rsidR="00CF4670">
        <w:t>s</w:t>
      </w:r>
      <w:r>
        <w:t xml:space="preserve"> in the phase tank.  </w:t>
      </w:r>
      <w:r w:rsidR="00CF4670">
        <w:t xml:space="preserve">Each stack is shown as a single thyristor and labeled “Thyristor Controlled Rectifier” in </w:t>
      </w:r>
      <w:r w:rsidR="00CF4670">
        <w:fldChar w:fldCharType="begin"/>
      </w:r>
      <w:r w:rsidR="00CF4670">
        <w:instrText xml:space="preserve"> REF _Ref129777503 \h </w:instrText>
      </w:r>
      <w:r w:rsidR="00CF4670">
        <w:fldChar w:fldCharType="separate"/>
      </w:r>
      <w:r w:rsidR="00006A36">
        <w:t xml:space="preserve">Figure </w:t>
      </w:r>
      <w:r w:rsidR="00006A36">
        <w:rPr>
          <w:noProof/>
        </w:rPr>
        <w:t>1</w:t>
      </w:r>
      <w:r w:rsidR="00CF4670">
        <w:fldChar w:fldCharType="end"/>
      </w:r>
      <w:r w:rsidR="00CF4670">
        <w:t>.  These rectifiers are at the center of the two wye rectifier transformers.</w:t>
      </w:r>
    </w:p>
    <w:p w14:paraId="04FE73A3" w14:textId="0F1D6809" w:rsidR="009367E3" w:rsidRDefault="009367E3" w:rsidP="008C3735">
      <w:r>
        <w:t xml:space="preserve">The crowbar tank is electrically connected to the rectifier transformer secondary windings and the output filter capacitors.  It is also optically connected to the HVPS controller, located in B118, that generates the crowbar trigger pulses.  It has two voltage dividers that are used to monitor the HVPS output.  The bottom of these dividers are inputs to the HVPS controller.  The only connection to the HVPS input, the phase control stacks, and the potential stored energy in the filter inductors is via the transformer coupling between the primary and secondaries of the two rectifier transformers. </w:t>
      </w:r>
    </w:p>
    <w:p w14:paraId="6829B42F" w14:textId="77777777" w:rsidR="00391597" w:rsidRDefault="00391597" w:rsidP="00391597">
      <w:pPr>
        <w:keepNext/>
      </w:pPr>
      <w:r>
        <w:rPr>
          <w:noProof/>
        </w:rPr>
        <w:lastRenderedPageBreak/>
        <w:drawing>
          <wp:inline distT="0" distB="0" distL="0" distR="0" wp14:anchorId="171E94BF" wp14:editId="0B3D231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2F26ED4" w14:textId="72A9F68A" w:rsidR="00391597" w:rsidRDefault="00391597" w:rsidP="00044808">
      <w:pPr>
        <w:pStyle w:val="Caption"/>
        <w:jc w:val="center"/>
      </w:pPr>
      <w:bookmarkStart w:id="11" w:name="_Ref129777503"/>
      <w:bookmarkStart w:id="12" w:name="_Ref136956057"/>
      <w:bookmarkStart w:id="13" w:name="_Toc151566406"/>
      <w:r>
        <w:t xml:space="preserve">Figure </w:t>
      </w:r>
      <w:r>
        <w:fldChar w:fldCharType="begin"/>
      </w:r>
      <w:r>
        <w:instrText>SEQ Figure \* ARABIC</w:instrText>
      </w:r>
      <w:r>
        <w:fldChar w:fldCharType="separate"/>
      </w:r>
      <w:r w:rsidR="00006A36">
        <w:rPr>
          <w:noProof/>
        </w:rPr>
        <w:t>1</w:t>
      </w:r>
      <w:r>
        <w:fldChar w:fldCharType="end"/>
      </w:r>
      <w:bookmarkEnd w:id="11"/>
      <w:r>
        <w:t>:  Schematic diagram of SPEAR HVPS</w:t>
      </w:r>
      <w:bookmarkEnd w:id="12"/>
      <w:bookmarkEnd w:id="13"/>
    </w:p>
    <w:p w14:paraId="4992893E" w14:textId="77777777" w:rsidR="008C3735" w:rsidRDefault="00FB66D5" w:rsidP="008C3735">
      <w:pPr>
        <w:pStyle w:val="Heading1"/>
      </w:pPr>
      <w:bookmarkStart w:id="14" w:name="_Toc151566418"/>
      <w:r>
        <w:t>Potential Hazards</w:t>
      </w:r>
      <w:bookmarkEnd w:id="14"/>
    </w:p>
    <w:p w14:paraId="6393FEC5" w14:textId="77777777" w:rsidR="008C3735" w:rsidRPr="008C3735" w:rsidRDefault="00FB66D5" w:rsidP="008C3735">
      <w:pPr>
        <w:pStyle w:val="Heading2"/>
      </w:pPr>
      <w:bookmarkStart w:id="15" w:name="_Toc151566419"/>
      <w:r w:rsidRPr="008C3735">
        <w:t>Electrical Sources</w:t>
      </w:r>
      <w:bookmarkEnd w:id="15"/>
    </w:p>
    <w:p w14:paraId="3FA1AC73" w14:textId="77777777" w:rsidR="00FB66D5" w:rsidRDefault="00FB66D5" w:rsidP="008C3735">
      <w:pPr>
        <w:pStyle w:val="Heading3"/>
      </w:pPr>
      <w:bookmarkStart w:id="16" w:name="_Toc151566420"/>
      <w:r>
        <w:t xml:space="preserve">Three </w:t>
      </w:r>
      <w:r w:rsidRPr="008C3735">
        <w:t>Phase</w:t>
      </w:r>
      <w:r>
        <w:t xml:space="preserve"> </w:t>
      </w:r>
      <m:oMath>
        <m:r>
          <m:rPr>
            <m:sty m:val="bi"/>
          </m:rPr>
          <w:rPr>
            <w:rFonts w:ascii="Cambria Math" w:hAnsi="Cambria Math"/>
          </w:rPr>
          <m:t>12.47</m:t>
        </m:r>
      </m:oMath>
      <w:r>
        <w:t xml:space="preserve"> kV RMS Input Voltage</w:t>
      </w:r>
      <w:bookmarkEnd w:id="16"/>
    </w:p>
    <w:p w14:paraId="38618C4C" w14:textId="77777777"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w:t>
      </w:r>
    </w:p>
    <w:p w14:paraId="6E3C9F2E" w14:textId="4594F0D1" w:rsidR="001033CF" w:rsidRDefault="001033CF" w:rsidP="001033CF">
      <w:pPr>
        <w:pStyle w:val="Heading2"/>
      </w:pPr>
      <w:r>
        <w:t>Optical Sources</w:t>
      </w:r>
    </w:p>
    <w:p w14:paraId="11501541" w14:textId="77777777" w:rsidR="00554EC2" w:rsidRDefault="00554EC2" w:rsidP="00554EC2">
      <w:pPr>
        <w:pStyle w:val="Heading3"/>
      </w:pPr>
      <w:bookmarkStart w:id="17" w:name="_Toc151566421"/>
      <w:r>
        <w:t>Thyristor Firing Pulses</w:t>
      </w:r>
      <w:bookmarkEnd w:id="17"/>
    </w:p>
    <w:p w14:paraId="484C29B1" w14:textId="2562AF2B" w:rsidR="00554EC2" w:rsidRDefault="00554EC2" w:rsidP="00554EC2">
      <w:r>
        <w:t xml:space="preserve">The HVPS </w:t>
      </w:r>
      <w:r w:rsidR="001033CF">
        <w:t>crowbar is fired with optical pulses transmitted over fiber optic cables.  These cables will be disconnected when the crowbar stacks are removed and replaced</w:t>
      </w:r>
      <w:r w:rsidR="00F55546">
        <w:t>.</w:t>
      </w:r>
      <w:r w:rsidR="00CF4670">
        <w:t xml:space="preserve"> </w:t>
      </w:r>
    </w:p>
    <w:p w14:paraId="2CE8454B" w14:textId="77777777" w:rsidR="00201261" w:rsidRDefault="00201261" w:rsidP="00201261">
      <w:pPr>
        <w:pStyle w:val="Heading2"/>
      </w:pPr>
      <w:bookmarkStart w:id="18" w:name="_Toc151566422"/>
      <w:r>
        <w:lastRenderedPageBreak/>
        <w:t>Stored Electrical Energy</w:t>
      </w:r>
      <w:bookmarkEnd w:id="18"/>
    </w:p>
    <w:p w14:paraId="4D16DDDA" w14:textId="77777777" w:rsidR="0075412E" w:rsidRDefault="00201261" w:rsidP="00201261">
      <w:r>
        <w:t>There are t</w:t>
      </w:r>
      <w:r w:rsidR="00F55546">
        <w:t>wo</w:t>
      </w:r>
      <w:r>
        <w:t xml:space="preserve"> types of capacitive elements </w:t>
      </w:r>
      <w:r w:rsidR="00F55546">
        <w:t>in the phase tank</w:t>
      </w:r>
      <w:r>
        <w:t>.</w:t>
      </w:r>
      <w:r w:rsidR="00F55546">
        <w:t xml:space="preserve">  There are </w:t>
      </w:r>
      <w:r w:rsidR="0075412E">
        <w:t>four</w:t>
      </w:r>
      <w:r w:rsidR="00F55546">
        <w:t xml:space="preserve"> </w:t>
      </w:r>
      <w:proofErr w:type="spellStart"/>
      <w:r w:rsidR="00F55546">
        <w:t>uF</w:t>
      </w:r>
      <w:proofErr w:type="spellEnd"/>
      <w:r w:rsidR="00F55546">
        <w:t xml:space="preserve"> capacitors, one across each thyristor stack.  There </w:t>
      </w:r>
      <w:r w:rsidR="0075412E">
        <w:t xml:space="preserve">is one </w:t>
      </w:r>
      <w:r w:rsidR="00F55546">
        <w:t>0.</w:t>
      </w:r>
      <w:r w:rsidR="0075412E">
        <w:t>22</w:t>
      </w:r>
      <w:r w:rsidR="00F55546">
        <w:t xml:space="preserve"> </w:t>
      </w:r>
      <w:proofErr w:type="spellStart"/>
      <w:r w:rsidR="00F55546">
        <w:t>uF</w:t>
      </w:r>
      <w:proofErr w:type="spellEnd"/>
      <w:r w:rsidR="00F55546">
        <w:t xml:space="preserve"> </w:t>
      </w:r>
      <w:r w:rsidR="0075412E">
        <w:t xml:space="preserve">output filter </w:t>
      </w:r>
      <w:r w:rsidR="00F55546">
        <w:t>capacitor</w:t>
      </w:r>
      <w:r w:rsidR="0075412E">
        <w:t xml:space="preserve"> that connects the HVPS output to its return.</w:t>
      </w:r>
    </w:p>
    <w:p w14:paraId="546CB33A" w14:textId="15F752C3" w:rsidR="00F55546" w:rsidRDefault="0075412E" w:rsidP="00201261">
      <w:r>
        <w:t xml:space="preserve">In the HVPS main tank are four (4) each 8 </w:t>
      </w:r>
      <w:proofErr w:type="spellStart"/>
      <w:r>
        <w:t>uF</w:t>
      </w:r>
      <w:proofErr w:type="spellEnd"/>
      <w:r>
        <w:t xml:space="preserve"> filter capacitors.  While these are not physically in the crowbar tank, they are electrically connected to the crowbar tank bushings</w:t>
      </w:r>
      <w:r w:rsidR="00F55546">
        <w:t>.</w:t>
      </w:r>
    </w:p>
    <w:p w14:paraId="39A73DEC" w14:textId="77777777" w:rsidR="00C654F7" w:rsidRDefault="00C654F7" w:rsidP="00C654F7">
      <w:pPr>
        <w:pStyle w:val="Heading2"/>
      </w:pPr>
      <w:bookmarkStart w:id="19" w:name="_Toc151566423"/>
      <w:r>
        <w:t>High Voltage Oil</w:t>
      </w:r>
      <w:bookmarkEnd w:id="19"/>
    </w:p>
    <w:p w14:paraId="5FFF55B5" w14:textId="68ED9177" w:rsidR="00072F27" w:rsidRDefault="00F55546" w:rsidP="00C654F7">
      <w:r>
        <w:t>One hundred thirty-five</w:t>
      </w:r>
      <w:r w:rsidR="00C654F7">
        <w:t xml:space="preserve"> gallons of FR3 high voltage oil fills the </w:t>
      </w:r>
      <w:r w:rsidR="0075412E">
        <w:t>crowbar</w:t>
      </w:r>
      <w:r w:rsidR="00AE6554">
        <w:t xml:space="preserve"> </w:t>
      </w:r>
      <w:r w:rsidR="00C654F7">
        <w:t>tank to provide electrical insulation.</w:t>
      </w:r>
    </w:p>
    <w:p w14:paraId="6187EBD3" w14:textId="45B3123B" w:rsidR="00C654F7" w:rsidRDefault="007232D9" w:rsidP="00C654F7">
      <w:pPr>
        <w:pStyle w:val="Heading2"/>
      </w:pPr>
      <w:bookmarkStart w:id="20" w:name="_Toc151566424"/>
      <w:r>
        <w:t>Work Platform</w:t>
      </w:r>
      <w:bookmarkEnd w:id="20"/>
    </w:p>
    <w:p w14:paraId="366EED26" w14:textId="697B8AE6" w:rsidR="00C654F7" w:rsidRDefault="007232D9" w:rsidP="00C654F7">
      <w:r>
        <w:t xml:space="preserve">Work to access the </w:t>
      </w:r>
      <w:r w:rsidR="0075412E">
        <w:t>crowbar</w:t>
      </w:r>
      <w:r w:rsidR="00F55546">
        <w:t xml:space="preserve"> tank</w:t>
      </w:r>
      <w:r>
        <w:t xml:space="preserve"> requires access to the top of the HVPS.</w:t>
      </w:r>
      <w:r w:rsidR="00DA6BDB">
        <w:t xml:space="preserve">  Scaffolding with rails surrounds the HVPSs and protects against falls.  There are trip hazards on top of the HVPSs and there is the potential that the metal may be slippery from oil.</w:t>
      </w:r>
    </w:p>
    <w:p w14:paraId="588C8912" w14:textId="36981BA5" w:rsidR="00CB140E" w:rsidRDefault="00DA6BDB" w:rsidP="00B95FFC">
      <w:pPr>
        <w:pStyle w:val="Heading1"/>
        <w:rPr>
          <w:u w:val="single"/>
        </w:rPr>
      </w:pPr>
      <w:bookmarkStart w:id="21" w:name="_Ref151565160"/>
      <w:bookmarkStart w:id="22" w:name="_Toc151566425"/>
      <w:r>
        <w:rPr>
          <w:u w:val="single"/>
        </w:rPr>
        <w:t xml:space="preserve">Work in the </w:t>
      </w:r>
      <w:r w:rsidR="00097F44">
        <w:rPr>
          <w:u w:val="single"/>
        </w:rPr>
        <w:t>Crowbar</w:t>
      </w:r>
      <w:r>
        <w:rPr>
          <w:u w:val="single"/>
        </w:rPr>
        <w:t xml:space="preserve"> Tank</w:t>
      </w:r>
      <w:bookmarkEnd w:id="21"/>
      <w:bookmarkEnd w:id="22"/>
    </w:p>
    <w:p w14:paraId="3CB26BA9" w14:textId="5ED6051A" w:rsidR="00CB140E" w:rsidRDefault="00CB140E" w:rsidP="00CB140E">
      <w:pPr>
        <w:pStyle w:val="Heading2"/>
      </w:pPr>
      <w:bookmarkStart w:id="23" w:name="_Toc151566426"/>
      <w:r>
        <w:t xml:space="preserve">Verify </w:t>
      </w:r>
      <w:r w:rsidR="00DA6BDB">
        <w:t>That the Input Energy to the HVPS Has Been Removed</w:t>
      </w:r>
      <w:bookmarkEnd w:id="23"/>
    </w:p>
    <w:p w14:paraId="594F849D" w14:textId="77777777" w:rsidR="00CB140E" w:rsidRDefault="00462F28" w:rsidP="00CB140E">
      <w:pPr>
        <w:pStyle w:val="Heading3"/>
      </w:pPr>
      <w:bookmarkStart w:id="24" w:name="_Toc151566427"/>
      <w:r>
        <w:t>Verify that SPEAR3 RF HVPS Energy Isolation Plan has been executed</w:t>
      </w:r>
      <w:r w:rsidR="00237FF6">
        <w:t xml:space="preserve"> and join the lockout</w:t>
      </w:r>
      <w:r w:rsidR="009B7673">
        <w:t>.</w:t>
      </w:r>
      <w:bookmarkEnd w:id="24"/>
    </w:p>
    <w:p w14:paraId="5A9F6030" w14:textId="77777777" w:rsidR="00462F28" w:rsidRDefault="00CB140E" w:rsidP="00CB140E">
      <w:r>
        <w:t>_____</w:t>
      </w:r>
      <w:proofErr w:type="gramStart"/>
      <w:r>
        <w:t xml:space="preserve">_  </w:t>
      </w:r>
      <w:r w:rsidR="00462F28">
        <w:t>Verify</w:t>
      </w:r>
      <w:proofErr w:type="gramEnd"/>
      <w:r w:rsidR="00462F28">
        <w:t xml:space="preserve"> that EIP SR-444-636-02-R</w:t>
      </w:r>
      <w:r w:rsidR="00D33981">
        <w:t>2</w:t>
      </w:r>
      <w:r w:rsidR="00462F28">
        <w:t xml:space="preserve"> has been executed.</w:t>
      </w:r>
    </w:p>
    <w:p w14:paraId="2F39F385" w14:textId="77777777" w:rsidR="00237FF6" w:rsidRPr="00237FF6" w:rsidRDefault="00462F28" w:rsidP="00CB140E">
      <w:r w:rsidRPr="00997405">
        <w:rPr>
          <w:b/>
          <w:bCs/>
          <w:color w:val="FF0000"/>
          <w:shd w:val="clear" w:color="auto" w:fill="FF8080"/>
        </w:rPr>
        <w:t>_____</w:t>
      </w:r>
      <w:proofErr w:type="gramStart"/>
      <w:r w:rsidRPr="00997405">
        <w:rPr>
          <w:b/>
          <w:bCs/>
          <w:color w:val="FF0000"/>
          <w:shd w:val="clear" w:color="auto" w:fill="FF8080"/>
        </w:rPr>
        <w:t>_</w:t>
      </w:r>
      <w:r>
        <w:t xml:space="preserve">  Apply</w:t>
      </w:r>
      <w:proofErr w:type="gramEnd"/>
      <w:r>
        <w:t xml:space="preserve"> a personal red </w:t>
      </w:r>
      <w:proofErr w:type="spellStart"/>
      <w:r>
        <w:t>CoHE</w:t>
      </w:r>
      <w:proofErr w:type="spellEnd"/>
      <w:r>
        <w:t xml:space="preserve"> lock to the group lockout box.</w:t>
      </w:r>
    </w:p>
    <w:p w14:paraId="5D40063D" w14:textId="77777777" w:rsidR="00CB140E" w:rsidRDefault="00237FF6" w:rsidP="00CB140E">
      <w:bookmarkStart w:id="25" w:name="_Hlk149148303"/>
      <w:r w:rsidRPr="00997405">
        <w:rPr>
          <w:b/>
          <w:bCs/>
          <w:color w:val="FF0000"/>
          <w:shd w:val="clear" w:color="auto" w:fill="FF8080"/>
        </w:rPr>
        <w:t>_____</w:t>
      </w:r>
      <w:proofErr w:type="gramStart"/>
      <w:r w:rsidRPr="00997405">
        <w:rPr>
          <w:b/>
          <w:bCs/>
          <w:color w:val="FF0000"/>
          <w:shd w:val="clear" w:color="auto" w:fill="FF8080"/>
        </w:rPr>
        <w:t>_</w:t>
      </w:r>
      <w:r>
        <w:t xml:space="preserve">  Sign</w:t>
      </w:r>
      <w:proofErr w:type="gramEnd"/>
      <w:r>
        <w:t xml:space="preserve"> into the Complex Lockout Permit.</w:t>
      </w:r>
    </w:p>
    <w:p w14:paraId="5689393F" w14:textId="77B6742B" w:rsidR="00AE6554" w:rsidRDefault="00AE6554" w:rsidP="00AE6554">
      <w:pPr>
        <w:pStyle w:val="Heading2"/>
      </w:pPr>
      <w:r>
        <w:t xml:space="preserve">Bring the Replacement </w:t>
      </w:r>
      <w:r w:rsidR="00097F44">
        <w:t>Crowbar</w:t>
      </w:r>
      <w:r>
        <w:t xml:space="preserve"> Stacks to the top of the HVPS</w:t>
      </w:r>
    </w:p>
    <w:p w14:paraId="5BEEA5EE" w14:textId="17CF9F14" w:rsidR="00AE6554" w:rsidRPr="00AE6554" w:rsidRDefault="00AE6554" w:rsidP="00AE6554">
      <w:r>
        <w:t>_____</w:t>
      </w:r>
      <w:proofErr w:type="gramStart"/>
      <w:r>
        <w:t>_  Coordinate</w:t>
      </w:r>
      <w:proofErr w:type="gramEnd"/>
      <w:r>
        <w:t xml:space="preserve"> with the SSRL mechanical services group (MSG) to bring the </w:t>
      </w:r>
      <w:r w:rsidR="00097F44">
        <w:t>four</w:t>
      </w:r>
      <w:r>
        <w:t xml:space="preserve"> replacement thyristor </w:t>
      </w:r>
      <w:r w:rsidR="00097F44">
        <w:t>crowbar</w:t>
      </w:r>
      <w:r>
        <w:t xml:space="preserve"> stacks </w:t>
      </w:r>
      <w:r w:rsidR="004E1B07">
        <w:t xml:space="preserve">up </w:t>
      </w:r>
      <w:r>
        <w:t>to the top of the HVPS using a forklift and lifting basket.</w:t>
      </w:r>
    </w:p>
    <w:p w14:paraId="7C3C3297" w14:textId="0DD20921" w:rsidR="00D33981" w:rsidRDefault="00DA6BDB" w:rsidP="007D274B">
      <w:pPr>
        <w:pStyle w:val="Heading2"/>
      </w:pPr>
      <w:bookmarkStart w:id="26" w:name="_Toc151566428"/>
      <w:bookmarkEnd w:id="25"/>
      <w:r>
        <w:t>Remove the Nitrogen Feed to the HVPS</w:t>
      </w:r>
      <w:bookmarkEnd w:id="26"/>
    </w:p>
    <w:p w14:paraId="2EEA3C0B" w14:textId="39B3E004" w:rsidR="00DA6BDB" w:rsidRDefault="00DA6BDB" w:rsidP="00DA6BDB">
      <w:r>
        <w:t>_____</w:t>
      </w:r>
      <w:proofErr w:type="gramStart"/>
      <w:r>
        <w:t>_  Close</w:t>
      </w:r>
      <w:proofErr w:type="gramEnd"/>
      <w:r>
        <w:t xml:space="preserve"> the nitrogen valve, located on the south wall of B514, for the HVPS.</w:t>
      </w:r>
    </w:p>
    <w:p w14:paraId="273AA658" w14:textId="6DEB0037" w:rsidR="00DA6BDB" w:rsidRDefault="00DA6BDB" w:rsidP="00DA6BDB">
      <w:r>
        <w:t>_____</w:t>
      </w:r>
      <w:proofErr w:type="gramStart"/>
      <w:r>
        <w:t>_  Disconnect</w:t>
      </w:r>
      <w:proofErr w:type="gramEnd"/>
      <w:r>
        <w:t xml:space="preserve"> the nitrogen feed line from the main tank.</w:t>
      </w:r>
    </w:p>
    <w:p w14:paraId="6493CD7A" w14:textId="47F8B6D0" w:rsidR="00DA6BDB" w:rsidRDefault="00DA6BDB" w:rsidP="00DA6BDB">
      <w:r>
        <w:t>_____</w:t>
      </w:r>
      <w:proofErr w:type="gramStart"/>
      <w:r>
        <w:t>_  Place</w:t>
      </w:r>
      <w:proofErr w:type="gramEnd"/>
      <w:r>
        <w:t xml:space="preserve"> a lockout boot on the connection on the main tank and secure that boot with an RF administrative lock.</w:t>
      </w:r>
    </w:p>
    <w:p w14:paraId="6BD38B3A" w14:textId="624D7F04" w:rsidR="00DA6BDB" w:rsidRDefault="00DA6BDB" w:rsidP="00DA6BDB">
      <w:pPr>
        <w:pStyle w:val="Heading2"/>
      </w:pPr>
      <w:bookmarkStart w:id="27" w:name="_Toc151566429"/>
      <w:r>
        <w:lastRenderedPageBreak/>
        <w:t xml:space="preserve">Pump Out the Oil from the </w:t>
      </w:r>
      <w:r w:rsidR="00097F44">
        <w:t>Crowbar</w:t>
      </w:r>
      <w:r>
        <w:t xml:space="preserve"> Tank</w:t>
      </w:r>
      <w:bookmarkEnd w:id="27"/>
    </w:p>
    <w:p w14:paraId="270CB95B" w14:textId="29199B8D" w:rsidR="00DA6BDB" w:rsidRDefault="00DA6BDB" w:rsidP="00DA6BDB">
      <w:r>
        <w:t>_____</w:t>
      </w:r>
      <w:proofErr w:type="gramStart"/>
      <w:r>
        <w:t xml:space="preserve">_  </w:t>
      </w:r>
      <w:r w:rsidR="006A5EDB">
        <w:t>Set</w:t>
      </w:r>
      <w:proofErr w:type="gramEnd"/>
      <w:r w:rsidR="006A5EDB">
        <w:t xml:space="preserve"> up the temporary secondary containment berm next to B514 and place a temporary storage pod inside of the berm.</w:t>
      </w:r>
    </w:p>
    <w:p w14:paraId="4FAC8218" w14:textId="5798C900" w:rsidR="006A5EDB" w:rsidRDefault="006A5EDB" w:rsidP="00DA6BDB">
      <w:r>
        <w:t>_____</w:t>
      </w:r>
      <w:proofErr w:type="gramStart"/>
      <w:r>
        <w:t xml:space="preserve">_  </w:t>
      </w:r>
      <w:r w:rsidR="00171B7E">
        <w:t>Using</w:t>
      </w:r>
      <w:proofErr w:type="gramEnd"/>
      <w:r w:rsidR="00171B7E">
        <w:t xml:space="preserve"> the pneumatic oil pump, hoses, tubes, and quick disconnect fittings, connect a hose to the oil port on the </w:t>
      </w:r>
      <w:r w:rsidR="00097F44">
        <w:t>crowbar</w:t>
      </w:r>
      <w:r w:rsidR="00171B7E">
        <w:t xml:space="preserve"> tank and pump out the oil from the </w:t>
      </w:r>
      <w:r w:rsidR="00097F44">
        <w:t>crowbar</w:t>
      </w:r>
      <w:r w:rsidR="00171B7E">
        <w:t xml:space="preserve"> tank into the temporary storage pod.</w:t>
      </w:r>
    </w:p>
    <w:p w14:paraId="072BADB1" w14:textId="77777777" w:rsidR="00006A36" w:rsidRDefault="00006A36" w:rsidP="00006A36">
      <w:r>
        <w:t>_____</w:t>
      </w:r>
      <w:proofErr w:type="gramStart"/>
      <w:r>
        <w:t>_  Clean</w:t>
      </w:r>
      <w:proofErr w:type="gramEnd"/>
      <w:r>
        <w:t xml:space="preserve"> up any oil that has spilled during this process.</w:t>
      </w:r>
    </w:p>
    <w:p w14:paraId="2F4C2E27" w14:textId="20E22FFF" w:rsidR="00171B7E" w:rsidRDefault="00171B7E" w:rsidP="00171B7E">
      <w:pPr>
        <w:pStyle w:val="Heading2"/>
      </w:pPr>
      <w:bookmarkStart w:id="28" w:name="_Toc151566430"/>
      <w:r>
        <w:t xml:space="preserve">Disconnect the Cooling Water Lines from the </w:t>
      </w:r>
      <w:r w:rsidR="00097F44">
        <w:t>Crowbar</w:t>
      </w:r>
      <w:r>
        <w:t xml:space="preserve"> Tank</w:t>
      </w:r>
      <w:bookmarkEnd w:id="28"/>
    </w:p>
    <w:p w14:paraId="0BAB0D14" w14:textId="74772CC2" w:rsidR="00171B7E" w:rsidRDefault="00171B7E" w:rsidP="00171B7E">
      <w:r>
        <w:t>_____</w:t>
      </w:r>
      <w:proofErr w:type="gramStart"/>
      <w:r>
        <w:t>_  Valve</w:t>
      </w:r>
      <w:proofErr w:type="gramEnd"/>
      <w:r>
        <w:t xml:space="preserve"> off first the supply and then the return LCW lines on the south wall of B514 for the HVPS.</w:t>
      </w:r>
    </w:p>
    <w:p w14:paraId="6BEC645A" w14:textId="673FB981" w:rsidR="00171B7E" w:rsidRDefault="00171B7E" w:rsidP="00171B7E">
      <w:r>
        <w:t>_____</w:t>
      </w:r>
      <w:proofErr w:type="gramStart"/>
      <w:r>
        <w:t>_  Disconnect</w:t>
      </w:r>
      <w:proofErr w:type="gramEnd"/>
      <w:r>
        <w:t xml:space="preserve"> the quick disconnect water hoses from the </w:t>
      </w:r>
      <w:r w:rsidR="00944B5E">
        <w:t>crowbar</w:t>
      </w:r>
      <w:r>
        <w:t xml:space="preserve"> tank connections.</w:t>
      </w:r>
    </w:p>
    <w:p w14:paraId="21FB039D" w14:textId="4C5E1DDD" w:rsidR="00171B7E" w:rsidRDefault="00171B7E" w:rsidP="00171B7E">
      <w:r>
        <w:t>_____</w:t>
      </w:r>
      <w:proofErr w:type="gramStart"/>
      <w:r>
        <w:t>_  Mop</w:t>
      </w:r>
      <w:proofErr w:type="gramEnd"/>
      <w:r>
        <w:t xml:space="preserve"> up any spilled water.</w:t>
      </w:r>
    </w:p>
    <w:p w14:paraId="60728AD9" w14:textId="04704584" w:rsidR="00171B7E" w:rsidRDefault="00171B7E" w:rsidP="00171B7E">
      <w:pPr>
        <w:pStyle w:val="Heading2"/>
      </w:pPr>
      <w:bookmarkStart w:id="29" w:name="_Toc151566431"/>
      <w:r>
        <w:t xml:space="preserve">Remove the </w:t>
      </w:r>
      <w:r w:rsidR="00944B5E">
        <w:t>Crowbar</w:t>
      </w:r>
      <w:r>
        <w:t xml:space="preserve"> Tank Cover</w:t>
      </w:r>
      <w:bookmarkEnd w:id="29"/>
    </w:p>
    <w:p w14:paraId="09361A6F" w14:textId="24A9E309" w:rsidR="00171B7E" w:rsidRDefault="00171B7E" w:rsidP="00171B7E">
      <w:r>
        <w:t>_____</w:t>
      </w:r>
      <w:proofErr w:type="gramStart"/>
      <w:r>
        <w:t>_  Remove</w:t>
      </w:r>
      <w:proofErr w:type="gramEnd"/>
      <w:r>
        <w:t xml:space="preserve"> the bolts that secure the aluminum </w:t>
      </w:r>
      <w:r w:rsidR="00944B5E">
        <w:t>crowbar</w:t>
      </w:r>
      <w:r>
        <w:t xml:space="preserve"> tank cover onto the HVPS</w:t>
      </w:r>
    </w:p>
    <w:p w14:paraId="509A4B1B" w14:textId="36C5E264" w:rsidR="00171B7E" w:rsidRDefault="00171B7E" w:rsidP="00171B7E">
      <w:r>
        <w:t>_____</w:t>
      </w:r>
      <w:proofErr w:type="gramStart"/>
      <w:r>
        <w:t xml:space="preserve">_  </w:t>
      </w:r>
      <w:r w:rsidR="005230C0">
        <w:t>As</w:t>
      </w:r>
      <w:proofErr w:type="gramEnd"/>
      <w:r w:rsidR="005230C0">
        <w:t xml:space="preserve"> a two person job, lift the cover off of the</w:t>
      </w:r>
      <w:r w:rsidR="00944B5E">
        <w:t xml:space="preserve"> crowbar</w:t>
      </w:r>
      <w:r w:rsidR="005230C0">
        <w:t xml:space="preserve"> tank.  Once it is above the HVPS, tilt it slightly so that oil on the radiator has a chance to drain into the </w:t>
      </w:r>
      <w:r w:rsidR="00944B5E">
        <w:t>crowbar</w:t>
      </w:r>
      <w:r w:rsidR="005230C0">
        <w:t xml:space="preserve"> tank.</w:t>
      </w:r>
    </w:p>
    <w:p w14:paraId="2C026431" w14:textId="60D232D9" w:rsidR="005230C0" w:rsidRDefault="005230C0" w:rsidP="00171B7E">
      <w:r>
        <w:t>_____</w:t>
      </w:r>
      <w:proofErr w:type="gramStart"/>
      <w:r>
        <w:t>_  Set</w:t>
      </w:r>
      <w:proofErr w:type="gramEnd"/>
      <w:r>
        <w:t xml:space="preserve"> the </w:t>
      </w:r>
      <w:r w:rsidR="00944B5E">
        <w:t>crowbar</w:t>
      </w:r>
      <w:r>
        <w:t xml:space="preserve"> tank cover on absorbent pads in a location away from the </w:t>
      </w:r>
      <w:r w:rsidR="00944B5E">
        <w:t>crowbar</w:t>
      </w:r>
      <w:r>
        <w:t xml:space="preserve"> tank.</w:t>
      </w:r>
    </w:p>
    <w:p w14:paraId="29634D96" w14:textId="1E15A164" w:rsidR="005230C0" w:rsidRDefault="005230C0" w:rsidP="005230C0">
      <w:pPr>
        <w:pStyle w:val="Heading2"/>
      </w:pPr>
      <w:bookmarkStart w:id="30" w:name="_Toc151566432"/>
      <w:r>
        <w:t>Discharge and Stored Energy in</w:t>
      </w:r>
      <w:r w:rsidR="00944B5E">
        <w:t xml:space="preserve">, and Accessible to, </w:t>
      </w:r>
      <w:r>
        <w:t xml:space="preserve">the </w:t>
      </w:r>
      <w:r w:rsidR="00944B5E">
        <w:t>Crowbar</w:t>
      </w:r>
      <w:r>
        <w:t xml:space="preserve"> Tank</w:t>
      </w:r>
      <w:bookmarkEnd w:id="30"/>
    </w:p>
    <w:p w14:paraId="055AD80A" w14:textId="0C368CA5" w:rsidR="005230C0" w:rsidRDefault="00222570" w:rsidP="005230C0">
      <w:r>
        <w:t>_____</w:t>
      </w:r>
      <w:proofErr w:type="gramStart"/>
      <w:r>
        <w:t>_  Connect</w:t>
      </w:r>
      <w:proofErr w:type="gramEnd"/>
      <w:r>
        <w:t xml:space="preserve"> the two Phenix discharge sticks to earth ground on the HVPS.</w:t>
      </w:r>
    </w:p>
    <w:p w14:paraId="15266EC0" w14:textId="448267E8" w:rsidR="00C10C89" w:rsidRDefault="00C10C89" w:rsidP="00C10C89">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Touch</w:t>
      </w:r>
      <w:proofErr w:type="gramEnd"/>
      <w:r>
        <w:t>, for five seconds, one of the discharge sticks to</w:t>
      </w:r>
      <w:r w:rsidR="00944B5E">
        <w:t xml:space="preserve"> the output </w:t>
      </w:r>
      <w:r>
        <w:t xml:space="preserve">terminal of </w:t>
      </w:r>
      <w:r w:rsidR="00944B5E">
        <w:t xml:space="preserve">the 0.22 </w:t>
      </w:r>
      <w:proofErr w:type="spellStart"/>
      <w:r w:rsidR="00944B5E">
        <w:t>uF</w:t>
      </w:r>
      <w:proofErr w:type="spellEnd"/>
      <w:r w:rsidR="00944B5E">
        <w:t xml:space="preserve"> output filter capacitor.</w:t>
      </w:r>
    </w:p>
    <w:p w14:paraId="57B14CEB" w14:textId="320C65A7" w:rsidR="00222570" w:rsidRDefault="00222570" w:rsidP="005230C0">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rsidR="00944B5E">
        <w:t>Starting</w:t>
      </w:r>
      <w:proofErr w:type="gramEnd"/>
      <w:r w:rsidR="00944B5E">
        <w:t xml:space="preserve"> with the bushing pair nominally closest to ground potential (the two bushings </w:t>
      </w:r>
      <w:r w:rsidR="008A4789">
        <w:t xml:space="preserve">physically </w:t>
      </w:r>
      <w:r w:rsidR="00944B5E">
        <w:t xml:space="preserve">furthest from the 0.22 </w:t>
      </w:r>
      <w:proofErr w:type="spellStart"/>
      <w:r w:rsidR="00944B5E">
        <w:t>uF</w:t>
      </w:r>
      <w:proofErr w:type="spellEnd"/>
      <w:r w:rsidR="00944B5E">
        <w:t xml:space="preserve"> capacitor), apply, and hold for five seconds, the two discharge sticks on the adjacent pair of bushings.  Repeat this process three additional times, so that all five bushings are discharged in pairs.</w:t>
      </w:r>
    </w:p>
    <w:p w14:paraId="6D2D95A2" w14:textId="48EC079E" w:rsidR="009102C1" w:rsidRDefault="00933DDA" w:rsidP="009102C1">
      <w:pPr>
        <w:pStyle w:val="Heading2"/>
      </w:pPr>
      <w:bookmarkStart w:id="31" w:name="_Toc151566433"/>
      <w:r>
        <w:t xml:space="preserve">Disconnect and Measure the Value of the </w:t>
      </w:r>
      <w:bookmarkEnd w:id="31"/>
      <w:r>
        <w:t>Output Capacitor</w:t>
      </w:r>
    </w:p>
    <w:p w14:paraId="599F7B89" w14:textId="77777777" w:rsidR="00933DDA" w:rsidRDefault="00933DDA" w:rsidP="00933DDA">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Touch</w:t>
      </w:r>
      <w:proofErr w:type="gramEnd"/>
      <w:r>
        <w:t xml:space="preserve">, for five seconds, one of the discharge sticks to the output terminal of the 0.22 </w:t>
      </w:r>
      <w:proofErr w:type="spellStart"/>
      <w:r>
        <w:t>uF</w:t>
      </w:r>
      <w:proofErr w:type="spellEnd"/>
      <w:r>
        <w:t xml:space="preserve"> output filter capacitor.</w:t>
      </w:r>
    </w:p>
    <w:p w14:paraId="1F26644D" w14:textId="77777777" w:rsidR="00933DDA" w:rsidRDefault="00933DDA" w:rsidP="009102C1">
      <w:r>
        <w:t>_____</w:t>
      </w:r>
      <w:proofErr w:type="gramStart"/>
      <w:r>
        <w:t>_  Visually</w:t>
      </w:r>
      <w:proofErr w:type="gramEnd"/>
      <w:r>
        <w:t xml:space="preserve"> inspect the capacitor to ensure that it is not obviously damaged.</w:t>
      </w:r>
    </w:p>
    <w:p w14:paraId="53F7CBF4" w14:textId="5A6CE8A8" w:rsidR="00933DDA" w:rsidRDefault="009102C1" w:rsidP="009102C1">
      <w:r>
        <w:t>_____</w:t>
      </w:r>
      <w:proofErr w:type="gramStart"/>
      <w:r>
        <w:t xml:space="preserve">_  </w:t>
      </w:r>
      <w:r w:rsidR="00933DDA">
        <w:t>Remove</w:t>
      </w:r>
      <w:proofErr w:type="gramEnd"/>
      <w:r w:rsidR="00933DDA">
        <w:t xml:space="preserve"> the copper tubing that connects the 0.22 </w:t>
      </w:r>
      <w:proofErr w:type="spellStart"/>
      <w:r w:rsidR="00933DDA">
        <w:t>uF</w:t>
      </w:r>
      <w:proofErr w:type="spellEnd"/>
      <w:r w:rsidR="00933DDA">
        <w:t xml:space="preserve"> capacitor to the high voltage output bushing.</w:t>
      </w:r>
    </w:p>
    <w:p w14:paraId="020010E7" w14:textId="77777777" w:rsidR="00933DDA" w:rsidRDefault="00933DDA" w:rsidP="009102C1">
      <w:r>
        <w:t>_____</w:t>
      </w:r>
      <w:proofErr w:type="gramStart"/>
      <w:r>
        <w:t>_  Measure</w:t>
      </w:r>
      <w:proofErr w:type="gramEnd"/>
      <w:r>
        <w:t xml:space="preserve"> and record in a log book, the actual value of the 0.22 </w:t>
      </w:r>
      <w:proofErr w:type="spellStart"/>
      <w:r>
        <w:t>uF</w:t>
      </w:r>
      <w:proofErr w:type="spellEnd"/>
      <w:r>
        <w:t xml:space="preserve"> capacitor.  If it is outside of its tolerance, remove the capacitor and replace it with one in tolerance.</w:t>
      </w:r>
    </w:p>
    <w:p w14:paraId="0CADEE35" w14:textId="690D7878" w:rsidR="00933DDA" w:rsidRDefault="00933DDA" w:rsidP="00933DDA">
      <w:r w:rsidRPr="00222570">
        <w:rPr>
          <w:color w:val="C00000"/>
          <w:shd w:val="clear" w:color="auto" w:fill="FF8080"/>
        </w:rPr>
        <w:lastRenderedPageBreak/>
        <w:t>_____</w:t>
      </w:r>
      <w:proofErr w:type="gramStart"/>
      <w:r w:rsidRPr="00222570">
        <w:rPr>
          <w:color w:val="C00000"/>
          <w:shd w:val="clear" w:color="auto" w:fill="FF8080"/>
        </w:rPr>
        <w:t>_</w:t>
      </w:r>
      <w:r w:rsidRPr="00222570">
        <w:rPr>
          <w:color w:val="C00000"/>
        </w:rPr>
        <w:t xml:space="preserve">  </w:t>
      </w:r>
      <w:r>
        <w:t>C</w:t>
      </w:r>
      <w:r>
        <w:t>o</w:t>
      </w:r>
      <w:r>
        <w:t>nnect</w:t>
      </w:r>
      <w:proofErr w:type="gramEnd"/>
      <w:r>
        <w:t xml:space="preserve"> a shorting wire between the capacitor output and a suitable grounding point on the HVPS for the duration of the work on the crowbar tank</w:t>
      </w:r>
      <w:r>
        <w:t>.</w:t>
      </w:r>
    </w:p>
    <w:p w14:paraId="0A2A6FA9" w14:textId="1DA9B7A6" w:rsidR="009102C1" w:rsidRDefault="009102C1" w:rsidP="009102C1">
      <w:pPr>
        <w:pStyle w:val="Heading2"/>
      </w:pPr>
      <w:bookmarkStart w:id="32" w:name="_Toc151566434"/>
      <w:r>
        <w:t>Disconnect the Trigger Firing Connections</w:t>
      </w:r>
      <w:bookmarkEnd w:id="32"/>
    </w:p>
    <w:p w14:paraId="2C07546F" w14:textId="59410BF7" w:rsidR="009102C1" w:rsidRDefault="009102C1" w:rsidP="009102C1">
      <w:r>
        <w:t>_____</w:t>
      </w:r>
      <w:proofErr w:type="gramStart"/>
      <w:r>
        <w:t>_  For</w:t>
      </w:r>
      <w:proofErr w:type="gramEnd"/>
      <w:r>
        <w:t xml:space="preserve"> each of the </w:t>
      </w:r>
      <w:r w:rsidR="00933DDA">
        <w:t>four</w:t>
      </w:r>
      <w:r>
        <w:t xml:space="preserve"> stacks, disconnect the </w:t>
      </w:r>
      <w:r w:rsidR="00933DDA">
        <w:t xml:space="preserve">six (6) each connectorized fiber </w:t>
      </w:r>
      <w:r>
        <w:t>cable</w:t>
      </w:r>
      <w:r w:rsidR="00933DDA">
        <w:t>s</w:t>
      </w:r>
      <w:r>
        <w:t xml:space="preserve"> that connect the triggers to the </w:t>
      </w:r>
      <w:r w:rsidR="00933DDA">
        <w:t>fiber optic distribution board in the crowbar tank.</w:t>
      </w:r>
    </w:p>
    <w:p w14:paraId="00033A5D" w14:textId="0849A72F" w:rsidR="009102C1" w:rsidRDefault="00C10C89" w:rsidP="009102C1">
      <w:pPr>
        <w:pStyle w:val="Heading2"/>
      </w:pPr>
      <w:bookmarkStart w:id="33" w:name="_Toc151566435"/>
      <w:r>
        <w:t xml:space="preserve">Remove the </w:t>
      </w:r>
      <w:proofErr w:type="spellStart"/>
      <w:r>
        <w:t>Buswork</w:t>
      </w:r>
      <w:bookmarkEnd w:id="33"/>
      <w:proofErr w:type="spellEnd"/>
    </w:p>
    <w:p w14:paraId="12B4AABE" w14:textId="79A86A56"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the </w:t>
      </w:r>
      <w:r w:rsidR="00A9767A">
        <w:t xml:space="preserve">output </w:t>
      </w:r>
      <w:r w:rsidR="0075412E">
        <w:t>rectifier</w:t>
      </w:r>
      <w:r>
        <w:t xml:space="preserve"> bushings.</w:t>
      </w:r>
    </w:p>
    <w:p w14:paraId="6A2491FB" w14:textId="4162C31C"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each other.</w:t>
      </w:r>
    </w:p>
    <w:p w14:paraId="1B599183" w14:textId="61DD77EB" w:rsidR="00A70D5B" w:rsidRDefault="00A70D5B" w:rsidP="00A70D5B">
      <w:pPr>
        <w:pStyle w:val="Heading2"/>
      </w:pPr>
      <w:bookmarkStart w:id="34" w:name="_Toc151566436"/>
      <w:r>
        <w:t xml:space="preserve">Remove the </w:t>
      </w:r>
      <w:r w:rsidR="00A613C9">
        <w:t xml:space="preserve">Existing </w:t>
      </w:r>
      <w:r w:rsidR="00A9767A">
        <w:t>Crowbar</w:t>
      </w:r>
      <w:r w:rsidR="003104B4">
        <w:t xml:space="preserve"> </w:t>
      </w:r>
      <w:r>
        <w:t xml:space="preserve">Stacks from the </w:t>
      </w:r>
      <w:r w:rsidR="00A9767A">
        <w:t>Crowbar</w:t>
      </w:r>
      <w:r>
        <w:t xml:space="preserve"> Tank</w:t>
      </w:r>
      <w:bookmarkEnd w:id="34"/>
    </w:p>
    <w:p w14:paraId="0855B7BC" w14:textId="2300D688" w:rsidR="00A70D5B" w:rsidRDefault="00A70D5B" w:rsidP="00A70D5B">
      <w:r>
        <w:t>_____</w:t>
      </w:r>
      <w:proofErr w:type="gramStart"/>
      <w:r>
        <w:t>_  Unscrew</w:t>
      </w:r>
      <w:proofErr w:type="gramEnd"/>
      <w:r>
        <w:t xml:space="preserve"> the threaded </w:t>
      </w:r>
      <w:r w:rsidR="00A9767A">
        <w:t>crowbar</w:t>
      </w:r>
      <w:r w:rsidR="003104B4">
        <w:t xml:space="preserve"> </w:t>
      </w:r>
      <w:r>
        <w:t>stacks from the baseplate and place them in the plastic containers for return to the shop and testing.</w:t>
      </w:r>
    </w:p>
    <w:p w14:paraId="230EA6BE" w14:textId="293FDBF1" w:rsidR="00A70D5B" w:rsidRDefault="00A70D5B" w:rsidP="00A70D5B">
      <w:pPr>
        <w:pStyle w:val="Heading2"/>
      </w:pPr>
      <w:bookmarkStart w:id="35" w:name="_Toc151566437"/>
      <w:r>
        <w:t>Evaluation of Snubber Circuits</w:t>
      </w:r>
      <w:bookmarkEnd w:id="35"/>
    </w:p>
    <w:p w14:paraId="28488DB8" w14:textId="5D2A00BA" w:rsidR="00A70D5B" w:rsidRDefault="00A70D5B" w:rsidP="00A70D5B">
      <w:r>
        <w:t>_____</w:t>
      </w:r>
      <w:proofErr w:type="gramStart"/>
      <w:r>
        <w:t>_  Visually</w:t>
      </w:r>
      <w:proofErr w:type="gramEnd"/>
      <w:r>
        <w:t xml:space="preserve"> inspect the snubber resistors and capacitors for any obvious signs of wear and/or damage.</w:t>
      </w:r>
    </w:p>
    <w:p w14:paraId="2E182EA5" w14:textId="11EBB419" w:rsidR="00A70D5B" w:rsidRDefault="00A70D5B" w:rsidP="00A70D5B">
      <w:r>
        <w:t>_____</w:t>
      </w:r>
      <w:proofErr w:type="gramStart"/>
      <w:r>
        <w:t>_  Measure</w:t>
      </w:r>
      <w:proofErr w:type="gramEnd"/>
      <w:r>
        <w:t xml:space="preserve"> the values of the snubber resistors and replace any that are out of tolerance.</w:t>
      </w:r>
    </w:p>
    <w:p w14:paraId="779FBE50" w14:textId="6F3E5295" w:rsidR="00A70D5B" w:rsidRPr="00A70D5B" w:rsidRDefault="00A70D5B" w:rsidP="00A70D5B">
      <w:r>
        <w:t>_____</w:t>
      </w:r>
      <w:proofErr w:type="gramStart"/>
      <w:r>
        <w:t>_  Measure</w:t>
      </w:r>
      <w:proofErr w:type="gramEnd"/>
      <w:r>
        <w:t xml:space="preserve"> the values of the snubber capacitors and replace any that are out of tolerance.</w:t>
      </w:r>
    </w:p>
    <w:p w14:paraId="771AEEF0" w14:textId="29139059" w:rsidR="007F5BBC" w:rsidRDefault="007F5BBC" w:rsidP="007F5BBC">
      <w:pPr>
        <w:pStyle w:val="Heading1"/>
      </w:pPr>
      <w:bookmarkStart w:id="36" w:name="_Ref151565129"/>
      <w:bookmarkStart w:id="37" w:name="_Toc151566438"/>
      <w:r>
        <w:t xml:space="preserve">Reconfigure </w:t>
      </w:r>
      <w:r w:rsidR="00911B04">
        <w:t>System to Operation</w:t>
      </w:r>
      <w:r w:rsidR="00A70D5B">
        <w:t>al Condition</w:t>
      </w:r>
      <w:bookmarkEnd w:id="36"/>
      <w:bookmarkEnd w:id="37"/>
    </w:p>
    <w:p w14:paraId="39789AEB" w14:textId="70981BE2" w:rsidR="007F5BBC" w:rsidRDefault="00A613C9" w:rsidP="00A613C9">
      <w:r>
        <w:t xml:space="preserve">Section </w:t>
      </w:r>
      <w:r>
        <w:fldChar w:fldCharType="begin"/>
      </w:r>
      <w:r>
        <w:instrText xml:space="preserve"> REF _Ref151565129 \r \h </w:instrText>
      </w:r>
      <w:r>
        <w:fldChar w:fldCharType="separate"/>
      </w:r>
      <w:r w:rsidR="00006A36">
        <w:t>10</w:t>
      </w:r>
      <w:r>
        <w:fldChar w:fldCharType="end"/>
      </w:r>
      <w:r>
        <w:t xml:space="preserve"> works in the reverse order of section </w:t>
      </w:r>
      <w:r>
        <w:fldChar w:fldCharType="begin"/>
      </w:r>
      <w:r>
        <w:instrText xml:space="preserve"> REF _Ref151565160 \r \h </w:instrText>
      </w:r>
      <w:r>
        <w:fldChar w:fldCharType="separate"/>
      </w:r>
      <w:r w:rsidR="00006A36">
        <w:t>9</w:t>
      </w:r>
      <w:r>
        <w:fldChar w:fldCharType="end"/>
      </w:r>
      <w:r>
        <w:t xml:space="preserve"> to restore the </w:t>
      </w:r>
      <w:r w:rsidR="00815859">
        <w:t>crowbar</w:t>
      </w:r>
      <w:r>
        <w:t xml:space="preserve"> tank to its operational condition.</w:t>
      </w:r>
    </w:p>
    <w:p w14:paraId="24151D13" w14:textId="1073C301" w:rsidR="00A613C9" w:rsidRDefault="00A613C9" w:rsidP="00A613C9">
      <w:pPr>
        <w:pStyle w:val="Heading2"/>
      </w:pPr>
      <w:bookmarkStart w:id="38" w:name="_Toc151566439"/>
      <w:r>
        <w:t xml:space="preserve">Install the </w:t>
      </w:r>
      <w:r w:rsidR="003104B4">
        <w:t xml:space="preserve">Replacement </w:t>
      </w:r>
      <w:r w:rsidR="00815859">
        <w:t>Crowbar</w:t>
      </w:r>
      <w:r>
        <w:t xml:space="preserve"> Stacks into the </w:t>
      </w:r>
      <w:r w:rsidR="00815859">
        <w:t>Crowbar</w:t>
      </w:r>
      <w:r>
        <w:t xml:space="preserve"> Tank</w:t>
      </w:r>
      <w:bookmarkEnd w:id="38"/>
    </w:p>
    <w:p w14:paraId="6A8B10BF" w14:textId="4E6254BA" w:rsidR="00A613C9" w:rsidRDefault="00A613C9" w:rsidP="00A613C9">
      <w:r>
        <w:t>_____</w:t>
      </w:r>
      <w:proofErr w:type="gramStart"/>
      <w:r>
        <w:t xml:space="preserve">_  </w:t>
      </w:r>
      <w:r w:rsidR="003104B4">
        <w:t>Screw</w:t>
      </w:r>
      <w:proofErr w:type="gramEnd"/>
      <w:r w:rsidR="003104B4">
        <w:t xml:space="preserve"> the replacement phase stacks into the baseplate.  </w:t>
      </w:r>
      <w:r w:rsidR="00815859">
        <w:t>Ensure</w:t>
      </w:r>
      <w:r w:rsidR="003104B4">
        <w:t xml:space="preserve"> that when securing them to the baseplate you do not over-torque or otherwise put undue strain on the stacks.</w:t>
      </w:r>
    </w:p>
    <w:p w14:paraId="63D099E7" w14:textId="2BE7F5C5" w:rsidR="003104B4" w:rsidRDefault="003104B4" w:rsidP="003104B4">
      <w:pPr>
        <w:pStyle w:val="Heading2"/>
      </w:pPr>
      <w:bookmarkStart w:id="39" w:name="_Toc151566440"/>
      <w:r>
        <w:t xml:space="preserve">Attach the Electrical </w:t>
      </w:r>
      <w:proofErr w:type="spellStart"/>
      <w:r>
        <w:t>Buswork</w:t>
      </w:r>
      <w:bookmarkEnd w:id="39"/>
      <w:proofErr w:type="spellEnd"/>
    </w:p>
    <w:p w14:paraId="36C81D60" w14:textId="3646B323"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each other.</w:t>
      </w:r>
    </w:p>
    <w:p w14:paraId="5AAB696C" w14:textId="77777777"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the inductor bushings.</w:t>
      </w:r>
    </w:p>
    <w:p w14:paraId="7CF847FF" w14:textId="0ED31059" w:rsidR="003104B4" w:rsidRDefault="003104B4" w:rsidP="003104B4">
      <w:pPr>
        <w:pStyle w:val="Heading2"/>
        <w:numPr>
          <w:ilvl w:val="1"/>
          <w:numId w:val="1"/>
        </w:numPr>
      </w:pPr>
      <w:bookmarkStart w:id="40" w:name="_Toc151566441"/>
      <w:r>
        <w:t>Connect the Trigger Firing Connections</w:t>
      </w:r>
      <w:bookmarkEnd w:id="40"/>
    </w:p>
    <w:p w14:paraId="5BEEF3D3" w14:textId="4A844F78" w:rsidR="003104B4" w:rsidRDefault="003104B4" w:rsidP="003104B4">
      <w:r>
        <w:t>_____</w:t>
      </w:r>
      <w:proofErr w:type="gramStart"/>
      <w:r>
        <w:t>_  For</w:t>
      </w:r>
      <w:proofErr w:type="gramEnd"/>
      <w:r>
        <w:t xml:space="preserve"> each of the </w:t>
      </w:r>
      <w:r w:rsidR="00815859">
        <w:t>four</w:t>
      </w:r>
      <w:r>
        <w:t xml:space="preserve"> stacks, connect the </w:t>
      </w:r>
      <w:r w:rsidR="00815859">
        <w:t>six (6) each connectorized fiber trigger cables from the stacks to the connectors on the distribution board in the crowbar tank.</w:t>
      </w:r>
    </w:p>
    <w:p w14:paraId="062A9DBB" w14:textId="3CE76B83" w:rsidR="00815859" w:rsidRDefault="00815859" w:rsidP="00815859">
      <w:pPr>
        <w:pStyle w:val="Heading2"/>
        <w:numPr>
          <w:ilvl w:val="1"/>
          <w:numId w:val="1"/>
        </w:numPr>
      </w:pPr>
      <w:r>
        <w:lastRenderedPageBreak/>
        <w:t>Re</w:t>
      </w:r>
      <w:r>
        <w:t>connect the Output Capacitor</w:t>
      </w:r>
    </w:p>
    <w:p w14:paraId="1F4CC36E" w14:textId="77777777" w:rsidR="00815859" w:rsidRDefault="00815859" w:rsidP="00815859">
      <w:r>
        <w:t>_____</w:t>
      </w:r>
      <w:proofErr w:type="gramStart"/>
      <w:r>
        <w:t xml:space="preserve">_  </w:t>
      </w:r>
      <w:r>
        <w:t>Remove</w:t>
      </w:r>
      <w:proofErr w:type="gramEnd"/>
      <w:r>
        <w:t xml:space="preserve"> the shorting wire from the output of the 0.22 </w:t>
      </w:r>
      <w:proofErr w:type="spellStart"/>
      <w:r>
        <w:t>uF</w:t>
      </w:r>
      <w:proofErr w:type="spellEnd"/>
      <w:r>
        <w:t xml:space="preserve"> capacitor.</w:t>
      </w:r>
    </w:p>
    <w:p w14:paraId="7773A884" w14:textId="3B93D673" w:rsidR="00815859" w:rsidRDefault="00815859" w:rsidP="00815859">
      <w:r>
        <w:t>_____</w:t>
      </w:r>
      <w:proofErr w:type="gramStart"/>
      <w:r>
        <w:t>_  Connect</w:t>
      </w:r>
      <w:proofErr w:type="gramEnd"/>
      <w:r>
        <w:t xml:space="preserve"> the output of the 0.22 </w:t>
      </w:r>
      <w:proofErr w:type="spellStart"/>
      <w:r>
        <w:t>uF</w:t>
      </w:r>
      <w:proofErr w:type="spellEnd"/>
      <w:r>
        <w:t xml:space="preserve"> capacitor to the HV output bushing in the crowbar tank</w:t>
      </w:r>
      <w:r>
        <w:t>.</w:t>
      </w:r>
    </w:p>
    <w:p w14:paraId="506C0003" w14:textId="30769390" w:rsidR="003104B4" w:rsidRDefault="003104B4" w:rsidP="003104B4">
      <w:pPr>
        <w:pStyle w:val="Heading2"/>
        <w:numPr>
          <w:ilvl w:val="1"/>
          <w:numId w:val="1"/>
        </w:numPr>
      </w:pPr>
      <w:bookmarkStart w:id="41" w:name="_Toc151566443"/>
      <w:r>
        <w:t xml:space="preserve">Secure the </w:t>
      </w:r>
      <w:r w:rsidR="00815859">
        <w:t>Crowbar</w:t>
      </w:r>
      <w:r>
        <w:t xml:space="preserve"> Tank Cover</w:t>
      </w:r>
      <w:bookmarkEnd w:id="41"/>
    </w:p>
    <w:p w14:paraId="71FD25A4" w14:textId="5ECE2C31" w:rsidR="003104B4" w:rsidRDefault="003104B4" w:rsidP="003104B4">
      <w:r>
        <w:t>_____</w:t>
      </w:r>
      <w:proofErr w:type="gramStart"/>
      <w:r>
        <w:t>_  As</w:t>
      </w:r>
      <w:proofErr w:type="gramEnd"/>
      <w:r>
        <w:t xml:space="preserve"> a two person job, replace the </w:t>
      </w:r>
      <w:r w:rsidR="00815859">
        <w:t>crowbar</w:t>
      </w:r>
      <w:r>
        <w:t xml:space="preserve"> tank cover back onto the tank.</w:t>
      </w:r>
    </w:p>
    <w:p w14:paraId="5A495C23" w14:textId="4DC0BBE1" w:rsidR="003104B4" w:rsidRDefault="003104B4" w:rsidP="003104B4">
      <w:r>
        <w:t>_____</w:t>
      </w:r>
      <w:proofErr w:type="gramStart"/>
      <w:r>
        <w:t>_  Secure</w:t>
      </w:r>
      <w:proofErr w:type="gramEnd"/>
      <w:r>
        <w:t xml:space="preserve"> the bolts that connect the aluminum </w:t>
      </w:r>
      <w:r w:rsidR="00815859">
        <w:t>crowbar</w:t>
      </w:r>
      <w:r>
        <w:t xml:space="preserve"> tank cover to the HVPS</w:t>
      </w:r>
    </w:p>
    <w:p w14:paraId="21EAC1FD" w14:textId="69988E73" w:rsidR="003104B4" w:rsidRDefault="003104B4" w:rsidP="003104B4">
      <w:pPr>
        <w:pStyle w:val="Heading2"/>
        <w:numPr>
          <w:ilvl w:val="1"/>
          <w:numId w:val="1"/>
        </w:numPr>
      </w:pPr>
      <w:bookmarkStart w:id="42" w:name="_Toc151566444"/>
      <w:r>
        <w:t xml:space="preserve">Connect the Cooling Water Lines </w:t>
      </w:r>
      <w:r w:rsidR="00815859">
        <w:t>to</w:t>
      </w:r>
      <w:r>
        <w:t xml:space="preserve"> the </w:t>
      </w:r>
      <w:r w:rsidR="00815859">
        <w:t>Crowbar</w:t>
      </w:r>
      <w:r>
        <w:t xml:space="preserve"> Tank</w:t>
      </w:r>
      <w:bookmarkEnd w:id="42"/>
    </w:p>
    <w:p w14:paraId="1E3852A5" w14:textId="549DB67F" w:rsidR="003104B4" w:rsidRDefault="003104B4" w:rsidP="003104B4">
      <w:r>
        <w:t>_____</w:t>
      </w:r>
      <w:proofErr w:type="gramStart"/>
      <w:r>
        <w:t>_  Connect</w:t>
      </w:r>
      <w:proofErr w:type="gramEnd"/>
      <w:r>
        <w:t xml:space="preserve"> the quick disconnect water hoses to the </w:t>
      </w:r>
      <w:r w:rsidR="00815859">
        <w:t>crowbar</w:t>
      </w:r>
      <w:r>
        <w:t xml:space="preserve"> tank connections.</w:t>
      </w:r>
    </w:p>
    <w:p w14:paraId="4620B883" w14:textId="1F34658B" w:rsidR="003104B4" w:rsidRDefault="003104B4" w:rsidP="003104B4">
      <w:r>
        <w:t>_____</w:t>
      </w:r>
      <w:proofErr w:type="gramStart"/>
      <w:r>
        <w:t>_  Valve</w:t>
      </w:r>
      <w:proofErr w:type="gramEnd"/>
      <w:r>
        <w:t xml:space="preserve"> on first the return and then the supply LCW lines on the south wall of B514 for the HVPS.</w:t>
      </w:r>
    </w:p>
    <w:p w14:paraId="0C8B3652" w14:textId="13933A3C" w:rsidR="003104B4" w:rsidRDefault="003104B4" w:rsidP="003104B4">
      <w:pPr>
        <w:pStyle w:val="Heading2"/>
        <w:numPr>
          <w:ilvl w:val="1"/>
          <w:numId w:val="1"/>
        </w:numPr>
      </w:pPr>
      <w:bookmarkStart w:id="43" w:name="_Toc151566445"/>
      <w:r>
        <w:t xml:space="preserve">Pump the Oil </w:t>
      </w:r>
      <w:r w:rsidR="00006A36">
        <w:t xml:space="preserve">back into </w:t>
      </w:r>
      <w:r>
        <w:t xml:space="preserve">the </w:t>
      </w:r>
      <w:r w:rsidR="00815859">
        <w:t>Crowbar</w:t>
      </w:r>
      <w:r>
        <w:t xml:space="preserve"> Tank</w:t>
      </w:r>
      <w:bookmarkEnd w:id="43"/>
    </w:p>
    <w:p w14:paraId="2268B301" w14:textId="3666B6CB" w:rsidR="00006A36" w:rsidRDefault="00006A36" w:rsidP="00006A36">
      <w:r>
        <w:t>_____</w:t>
      </w:r>
      <w:proofErr w:type="gramStart"/>
      <w:r>
        <w:t>_  Using</w:t>
      </w:r>
      <w:proofErr w:type="gramEnd"/>
      <w:r>
        <w:t xml:space="preserve"> the pneumatic oil pump, hoses, tubes, and quick disconnect fittings, connect a hose to the oil port on the </w:t>
      </w:r>
      <w:r w:rsidR="00815859">
        <w:t>crowbar</w:t>
      </w:r>
      <w:r>
        <w:t xml:space="preserve"> tank and pump the oil from the temporary storage pod back into the </w:t>
      </w:r>
      <w:r w:rsidR="00815859">
        <w:t>crowbar</w:t>
      </w:r>
      <w:r>
        <w:t xml:space="preserve"> tank.</w:t>
      </w:r>
    </w:p>
    <w:p w14:paraId="7C3811C2" w14:textId="224AD60D" w:rsidR="00006A36" w:rsidRDefault="00006A36" w:rsidP="00006A36">
      <w:r>
        <w:t>_____</w:t>
      </w:r>
      <w:proofErr w:type="gramStart"/>
      <w:r>
        <w:t>_  Clean</w:t>
      </w:r>
      <w:proofErr w:type="gramEnd"/>
      <w:r>
        <w:t xml:space="preserve"> up any oil that has spilled during this process.</w:t>
      </w:r>
    </w:p>
    <w:p w14:paraId="53AF8E4D" w14:textId="1FABE97C" w:rsidR="003104B4" w:rsidRDefault="003104B4" w:rsidP="003104B4">
      <w:r>
        <w:t>_____</w:t>
      </w:r>
      <w:proofErr w:type="gramStart"/>
      <w:r>
        <w:t xml:space="preserve">_  </w:t>
      </w:r>
      <w:r w:rsidR="00006A36">
        <w:t>Remove</w:t>
      </w:r>
      <w:proofErr w:type="gramEnd"/>
      <w:r w:rsidR="00006A36">
        <w:t xml:space="preserve"> the temporary storage pod and </w:t>
      </w:r>
      <w:r>
        <w:t xml:space="preserve">temporary secondary containment berm </w:t>
      </w:r>
      <w:r w:rsidR="00006A36">
        <w:t xml:space="preserve">from the area </w:t>
      </w:r>
      <w:r>
        <w:t xml:space="preserve">next to B514 and </w:t>
      </w:r>
      <w:r w:rsidR="00006A36">
        <w:t>return them to their storage area under the trestle</w:t>
      </w:r>
      <w:r>
        <w:t>.</w:t>
      </w:r>
    </w:p>
    <w:p w14:paraId="19CE62AD" w14:textId="31C2B820" w:rsidR="00006A36" w:rsidRDefault="00006A36" w:rsidP="00006A36">
      <w:pPr>
        <w:pStyle w:val="Heading2"/>
        <w:numPr>
          <w:ilvl w:val="1"/>
          <w:numId w:val="1"/>
        </w:numPr>
      </w:pPr>
      <w:bookmarkStart w:id="44" w:name="_Toc151566446"/>
      <w:r>
        <w:t>Connect the Nitrogen Feed to the HVPS</w:t>
      </w:r>
      <w:bookmarkEnd w:id="44"/>
    </w:p>
    <w:p w14:paraId="2A7B1302" w14:textId="03E3F9C5" w:rsidR="00006A36" w:rsidRDefault="00006A36" w:rsidP="00006A36">
      <w:r>
        <w:t>_____</w:t>
      </w:r>
      <w:proofErr w:type="gramStart"/>
      <w:r>
        <w:t>_  Remove</w:t>
      </w:r>
      <w:proofErr w:type="gramEnd"/>
      <w:r>
        <w:t xml:space="preserve"> the RF administrative lock from the lockout boot and remove the boot on the connection on the main tank.</w:t>
      </w:r>
    </w:p>
    <w:p w14:paraId="600B008C" w14:textId="7A8F5134" w:rsidR="00006A36" w:rsidRDefault="00006A36" w:rsidP="00006A36">
      <w:r>
        <w:t>_____</w:t>
      </w:r>
      <w:proofErr w:type="gramStart"/>
      <w:r>
        <w:t>_  Connect</w:t>
      </w:r>
      <w:proofErr w:type="gramEnd"/>
      <w:r>
        <w:t xml:space="preserve"> the nitrogen feed line to the main tank.</w:t>
      </w:r>
    </w:p>
    <w:p w14:paraId="50E24189" w14:textId="392E14B7" w:rsidR="00FE1D80" w:rsidRDefault="00006A36" w:rsidP="00006A36">
      <w:r>
        <w:t>_____</w:t>
      </w:r>
      <w:proofErr w:type="gramStart"/>
      <w:r>
        <w:t>_  Open</w:t>
      </w:r>
      <w:proofErr w:type="gramEnd"/>
      <w:r>
        <w:t xml:space="preserve"> the nitrogen valve, located on the south wall of B514, for the HVPS.</w:t>
      </w:r>
    </w:p>
    <w:p w14:paraId="30838320" w14:textId="672D16F2" w:rsidR="00AE6554" w:rsidRDefault="00AE6554" w:rsidP="00AE6554">
      <w:pPr>
        <w:pStyle w:val="Heading2"/>
        <w:numPr>
          <w:ilvl w:val="1"/>
          <w:numId w:val="1"/>
        </w:numPr>
      </w:pPr>
      <w:r>
        <w:t xml:space="preserve">Remove the Original </w:t>
      </w:r>
      <w:r w:rsidR="00815859">
        <w:t>Crowbar</w:t>
      </w:r>
      <w:r>
        <w:t xml:space="preserve"> Stacks from the top of the HVPS</w:t>
      </w:r>
    </w:p>
    <w:p w14:paraId="404A417C" w14:textId="6D35F7E1" w:rsidR="00AE6554" w:rsidRPr="00AE6554" w:rsidRDefault="00AE6554" w:rsidP="00AE6554">
      <w:r>
        <w:t>_____</w:t>
      </w:r>
      <w:proofErr w:type="gramStart"/>
      <w:r>
        <w:t>_  Coordinate</w:t>
      </w:r>
      <w:proofErr w:type="gramEnd"/>
      <w:r>
        <w:t xml:space="preserve"> with the SSRL</w:t>
      </w:r>
      <w:r w:rsidR="004E1B07">
        <w:t xml:space="preserve"> </w:t>
      </w:r>
      <w:r>
        <w:t>MSG to bring</w:t>
      </w:r>
      <w:r w:rsidR="004E1B07">
        <w:t xml:space="preserve"> </w:t>
      </w:r>
      <w:r>
        <w:t xml:space="preserve">the </w:t>
      </w:r>
      <w:r w:rsidR="00815859">
        <w:t>four</w:t>
      </w:r>
      <w:r>
        <w:t xml:space="preserve"> </w:t>
      </w:r>
      <w:r w:rsidR="00815859">
        <w:t>original</w:t>
      </w:r>
      <w:r>
        <w:t xml:space="preserve"> thyristor </w:t>
      </w:r>
      <w:r w:rsidR="00815859">
        <w:t>crowbar</w:t>
      </w:r>
      <w:r>
        <w:t xml:space="preserve"> stacks </w:t>
      </w:r>
      <w:r w:rsidR="004E1B07">
        <w:t>down from</w:t>
      </w:r>
      <w:r>
        <w:t xml:space="preserve"> the top of the HVPS using a forklift and lifting basket.</w:t>
      </w:r>
    </w:p>
    <w:p w14:paraId="1BB2AC2A" w14:textId="77777777" w:rsidR="00AE6554" w:rsidRDefault="00AE6554" w:rsidP="00006A36"/>
    <w:p w14:paraId="12F8FE3D" w14:textId="77777777" w:rsidR="0002100D" w:rsidRDefault="0002100D" w:rsidP="007F5BBC">
      <w:pPr>
        <w:pStyle w:val="Heading1"/>
      </w:pPr>
      <w:bookmarkStart w:id="45" w:name="_Toc151566447"/>
      <w:bookmarkStart w:id="46" w:name="_Hlk149148657"/>
      <w:r>
        <w:t xml:space="preserve">End of </w:t>
      </w:r>
      <w:r w:rsidR="00237FF6">
        <w:t>Personal</w:t>
      </w:r>
      <w:r>
        <w:t xml:space="preserve"> Lockout</w:t>
      </w:r>
      <w:bookmarkEnd w:id="45"/>
    </w:p>
    <w:p w14:paraId="753E18FD" w14:textId="77777777" w:rsidR="00237FF6" w:rsidRDefault="0002100D" w:rsidP="0002100D">
      <w:r>
        <w:t>_____</w:t>
      </w:r>
      <w:proofErr w:type="gramStart"/>
      <w:r>
        <w:t xml:space="preserve">_  </w:t>
      </w:r>
      <w:r w:rsidR="00237FF6">
        <w:t>Remove</w:t>
      </w:r>
      <w:proofErr w:type="gramEnd"/>
      <w:r w:rsidR="00237FF6">
        <w:t xml:space="preserve"> your personal LOTO red lock from the group lockout box for SR-444-636-02-R1.</w:t>
      </w:r>
    </w:p>
    <w:p w14:paraId="6A518FE7" w14:textId="77777777" w:rsidR="00237FF6" w:rsidRDefault="00237FF6" w:rsidP="0002100D">
      <w:r>
        <w:t>_____</w:t>
      </w:r>
      <w:proofErr w:type="gramStart"/>
      <w:r>
        <w:t>_  Sign</w:t>
      </w:r>
      <w:proofErr w:type="gramEnd"/>
      <w:r>
        <w:t xml:space="preserve"> out of the Complex Lockout Permit for SR-444-636-02-R1.</w:t>
      </w:r>
      <w:bookmarkEnd w:id="46"/>
    </w:p>
    <w:sectPr w:rsidR="00237FF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365BD" w14:textId="77777777" w:rsidR="00D76FDB" w:rsidRDefault="00D76FDB" w:rsidP="00915420">
      <w:pPr>
        <w:spacing w:after="0" w:line="240" w:lineRule="auto"/>
      </w:pPr>
      <w:r>
        <w:separator/>
      </w:r>
    </w:p>
  </w:endnote>
  <w:endnote w:type="continuationSeparator" w:id="0">
    <w:p w14:paraId="081497CE" w14:textId="77777777" w:rsidR="00D76FDB" w:rsidRDefault="00D76FDB" w:rsidP="00915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7E815" w14:textId="77777777" w:rsidR="00915420" w:rsidRPr="00915420" w:rsidRDefault="00915420">
    <w:pPr>
      <w:pStyle w:val="Footer"/>
      <w:jc w:val="center"/>
    </w:pPr>
    <w:r w:rsidRPr="00915420">
      <w:t xml:space="preserve">Page </w:t>
    </w:r>
    <w:r w:rsidRPr="00915420">
      <w:fldChar w:fldCharType="begin"/>
    </w:r>
    <w:r w:rsidRPr="00915420">
      <w:instrText xml:space="preserve"> PAGE  \* Arabic  \* MERGEFORMAT </w:instrText>
    </w:r>
    <w:r w:rsidRPr="00915420">
      <w:fldChar w:fldCharType="separate"/>
    </w:r>
    <w:r w:rsidRPr="00915420">
      <w:rPr>
        <w:noProof/>
      </w:rPr>
      <w:t>2</w:t>
    </w:r>
    <w:r w:rsidRPr="00915420">
      <w:fldChar w:fldCharType="end"/>
    </w:r>
    <w:r w:rsidRPr="00915420">
      <w:t xml:space="preserve"> of </w:t>
    </w:r>
    <w:fldSimple w:instr=" NUMPAGES  \* Arabic  \* MERGEFORMAT ">
      <w:r w:rsidRPr="00915420">
        <w:rPr>
          <w:noProof/>
        </w:rPr>
        <w:t>2</w:t>
      </w:r>
    </w:fldSimple>
  </w:p>
  <w:p w14:paraId="794F1E7B" w14:textId="77777777" w:rsidR="00915420" w:rsidRDefault="00915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5ED1F" w14:textId="77777777" w:rsidR="00D76FDB" w:rsidRDefault="00D76FDB" w:rsidP="00915420">
      <w:pPr>
        <w:spacing w:after="0" w:line="240" w:lineRule="auto"/>
      </w:pPr>
      <w:r>
        <w:separator/>
      </w:r>
    </w:p>
  </w:footnote>
  <w:footnote w:type="continuationSeparator" w:id="0">
    <w:p w14:paraId="77B17AE7" w14:textId="77777777" w:rsidR="00D76FDB" w:rsidRDefault="00D76FDB" w:rsidP="00915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91"/>
    <w:rsid w:val="00006A36"/>
    <w:rsid w:val="00013161"/>
    <w:rsid w:val="000141DB"/>
    <w:rsid w:val="00016549"/>
    <w:rsid w:val="00016E86"/>
    <w:rsid w:val="0002100D"/>
    <w:rsid w:val="0002393D"/>
    <w:rsid w:val="00044808"/>
    <w:rsid w:val="0004578C"/>
    <w:rsid w:val="00056DB6"/>
    <w:rsid w:val="00071C08"/>
    <w:rsid w:val="00072BB7"/>
    <w:rsid w:val="00072F27"/>
    <w:rsid w:val="00096725"/>
    <w:rsid w:val="00097F44"/>
    <w:rsid w:val="000A2629"/>
    <w:rsid w:val="000A2A54"/>
    <w:rsid w:val="000A3AB2"/>
    <w:rsid w:val="000B240C"/>
    <w:rsid w:val="000C0FAE"/>
    <w:rsid w:val="000D2691"/>
    <w:rsid w:val="000D313C"/>
    <w:rsid w:val="000D4969"/>
    <w:rsid w:val="000E04B1"/>
    <w:rsid w:val="000F3EF2"/>
    <w:rsid w:val="000F5EE3"/>
    <w:rsid w:val="0010277A"/>
    <w:rsid w:val="001033CF"/>
    <w:rsid w:val="001345FE"/>
    <w:rsid w:val="00136192"/>
    <w:rsid w:val="00144E19"/>
    <w:rsid w:val="00157B22"/>
    <w:rsid w:val="00163C7E"/>
    <w:rsid w:val="00171B7E"/>
    <w:rsid w:val="00176C44"/>
    <w:rsid w:val="00177DC3"/>
    <w:rsid w:val="001857D7"/>
    <w:rsid w:val="00195B35"/>
    <w:rsid w:val="001A0E8C"/>
    <w:rsid w:val="001A35B2"/>
    <w:rsid w:val="001A3C75"/>
    <w:rsid w:val="001B3A70"/>
    <w:rsid w:val="001B53A9"/>
    <w:rsid w:val="001E38B5"/>
    <w:rsid w:val="001F172C"/>
    <w:rsid w:val="00201261"/>
    <w:rsid w:val="00202077"/>
    <w:rsid w:val="002051F9"/>
    <w:rsid w:val="00210B7D"/>
    <w:rsid w:val="00213620"/>
    <w:rsid w:val="00222570"/>
    <w:rsid w:val="002225BD"/>
    <w:rsid w:val="00237FF6"/>
    <w:rsid w:val="00271C39"/>
    <w:rsid w:val="00274E56"/>
    <w:rsid w:val="00284C8B"/>
    <w:rsid w:val="002D30EB"/>
    <w:rsid w:val="002D3472"/>
    <w:rsid w:val="002E23DC"/>
    <w:rsid w:val="002E41B7"/>
    <w:rsid w:val="002F0717"/>
    <w:rsid w:val="00300526"/>
    <w:rsid w:val="00305331"/>
    <w:rsid w:val="0030768B"/>
    <w:rsid w:val="003104B4"/>
    <w:rsid w:val="0031761B"/>
    <w:rsid w:val="00321C05"/>
    <w:rsid w:val="00324EB8"/>
    <w:rsid w:val="00326EBC"/>
    <w:rsid w:val="00334F58"/>
    <w:rsid w:val="00340143"/>
    <w:rsid w:val="00340218"/>
    <w:rsid w:val="00340A69"/>
    <w:rsid w:val="00343D81"/>
    <w:rsid w:val="0035248A"/>
    <w:rsid w:val="0035549D"/>
    <w:rsid w:val="003719E2"/>
    <w:rsid w:val="003829B2"/>
    <w:rsid w:val="003856C4"/>
    <w:rsid w:val="00387520"/>
    <w:rsid w:val="00391597"/>
    <w:rsid w:val="0039452A"/>
    <w:rsid w:val="003A4133"/>
    <w:rsid w:val="003A6A22"/>
    <w:rsid w:val="003B7829"/>
    <w:rsid w:val="003C123D"/>
    <w:rsid w:val="003C1B6E"/>
    <w:rsid w:val="003C411E"/>
    <w:rsid w:val="003C521A"/>
    <w:rsid w:val="003D47E2"/>
    <w:rsid w:val="003D6F57"/>
    <w:rsid w:val="003E038C"/>
    <w:rsid w:val="003F675E"/>
    <w:rsid w:val="0043538B"/>
    <w:rsid w:val="00452F2C"/>
    <w:rsid w:val="00454F7B"/>
    <w:rsid w:val="00462F28"/>
    <w:rsid w:val="004841A4"/>
    <w:rsid w:val="004B4A1A"/>
    <w:rsid w:val="004C6E5C"/>
    <w:rsid w:val="004D458B"/>
    <w:rsid w:val="004D59EC"/>
    <w:rsid w:val="004D66BE"/>
    <w:rsid w:val="004E1B07"/>
    <w:rsid w:val="004E1EBF"/>
    <w:rsid w:val="004F4D98"/>
    <w:rsid w:val="004F5C78"/>
    <w:rsid w:val="005009E4"/>
    <w:rsid w:val="0050142B"/>
    <w:rsid w:val="00502BE6"/>
    <w:rsid w:val="005054EE"/>
    <w:rsid w:val="005136CA"/>
    <w:rsid w:val="00515122"/>
    <w:rsid w:val="00522A3A"/>
    <w:rsid w:val="005230C0"/>
    <w:rsid w:val="005333B6"/>
    <w:rsid w:val="00535169"/>
    <w:rsid w:val="00540748"/>
    <w:rsid w:val="00543DD2"/>
    <w:rsid w:val="0054487F"/>
    <w:rsid w:val="00554EC2"/>
    <w:rsid w:val="00554FCC"/>
    <w:rsid w:val="00562E6C"/>
    <w:rsid w:val="005707C9"/>
    <w:rsid w:val="00572BF6"/>
    <w:rsid w:val="00576BB0"/>
    <w:rsid w:val="00580141"/>
    <w:rsid w:val="00580CDB"/>
    <w:rsid w:val="005871B6"/>
    <w:rsid w:val="00587AEE"/>
    <w:rsid w:val="00596BEB"/>
    <w:rsid w:val="005B5339"/>
    <w:rsid w:val="005C6D24"/>
    <w:rsid w:val="005D76DB"/>
    <w:rsid w:val="005E4310"/>
    <w:rsid w:val="005F5B88"/>
    <w:rsid w:val="005F792D"/>
    <w:rsid w:val="00606ED9"/>
    <w:rsid w:val="00606F4C"/>
    <w:rsid w:val="006071E7"/>
    <w:rsid w:val="00617FE2"/>
    <w:rsid w:val="006236F4"/>
    <w:rsid w:val="00631FF1"/>
    <w:rsid w:val="00636B0B"/>
    <w:rsid w:val="00640C1E"/>
    <w:rsid w:val="00661C17"/>
    <w:rsid w:val="006635FC"/>
    <w:rsid w:val="0067546A"/>
    <w:rsid w:val="0067550C"/>
    <w:rsid w:val="00676CC9"/>
    <w:rsid w:val="006911A1"/>
    <w:rsid w:val="00693891"/>
    <w:rsid w:val="006A513D"/>
    <w:rsid w:val="006A5EDB"/>
    <w:rsid w:val="006B0A45"/>
    <w:rsid w:val="00701054"/>
    <w:rsid w:val="007232D9"/>
    <w:rsid w:val="0073348C"/>
    <w:rsid w:val="00751651"/>
    <w:rsid w:val="0075412E"/>
    <w:rsid w:val="00761CE5"/>
    <w:rsid w:val="00764726"/>
    <w:rsid w:val="007768BC"/>
    <w:rsid w:val="00777CD2"/>
    <w:rsid w:val="00786FC0"/>
    <w:rsid w:val="007870FE"/>
    <w:rsid w:val="00794F93"/>
    <w:rsid w:val="00797568"/>
    <w:rsid w:val="007C50FD"/>
    <w:rsid w:val="007C7008"/>
    <w:rsid w:val="007D274B"/>
    <w:rsid w:val="007D4558"/>
    <w:rsid w:val="007F2764"/>
    <w:rsid w:val="007F4922"/>
    <w:rsid w:val="007F56ED"/>
    <w:rsid w:val="007F5BBC"/>
    <w:rsid w:val="007F7CA8"/>
    <w:rsid w:val="008020B0"/>
    <w:rsid w:val="008116C7"/>
    <w:rsid w:val="00815859"/>
    <w:rsid w:val="0081755C"/>
    <w:rsid w:val="0082183B"/>
    <w:rsid w:val="00841133"/>
    <w:rsid w:val="00842799"/>
    <w:rsid w:val="008A4789"/>
    <w:rsid w:val="008A6171"/>
    <w:rsid w:val="008A7688"/>
    <w:rsid w:val="008C3735"/>
    <w:rsid w:val="008D023A"/>
    <w:rsid w:val="008E386A"/>
    <w:rsid w:val="008E6387"/>
    <w:rsid w:val="008E6D4D"/>
    <w:rsid w:val="00902BBB"/>
    <w:rsid w:val="009102C1"/>
    <w:rsid w:val="00911B04"/>
    <w:rsid w:val="00915420"/>
    <w:rsid w:val="009262E0"/>
    <w:rsid w:val="00927504"/>
    <w:rsid w:val="00927C65"/>
    <w:rsid w:val="00930C05"/>
    <w:rsid w:val="00933DDA"/>
    <w:rsid w:val="009367E3"/>
    <w:rsid w:val="009434A1"/>
    <w:rsid w:val="00944B5E"/>
    <w:rsid w:val="00951E74"/>
    <w:rsid w:val="0095401A"/>
    <w:rsid w:val="00962A92"/>
    <w:rsid w:val="00967B0C"/>
    <w:rsid w:val="00970450"/>
    <w:rsid w:val="009720D3"/>
    <w:rsid w:val="009803E7"/>
    <w:rsid w:val="00982C37"/>
    <w:rsid w:val="00985A4E"/>
    <w:rsid w:val="00995D0E"/>
    <w:rsid w:val="00997405"/>
    <w:rsid w:val="009A36A1"/>
    <w:rsid w:val="009A3C0D"/>
    <w:rsid w:val="009B0767"/>
    <w:rsid w:val="009B7673"/>
    <w:rsid w:val="009C186F"/>
    <w:rsid w:val="009C203E"/>
    <w:rsid w:val="009D010E"/>
    <w:rsid w:val="009D2BB3"/>
    <w:rsid w:val="009D56F5"/>
    <w:rsid w:val="009E0D70"/>
    <w:rsid w:val="009E73F2"/>
    <w:rsid w:val="009F5274"/>
    <w:rsid w:val="00A23F26"/>
    <w:rsid w:val="00A439C6"/>
    <w:rsid w:val="00A5595A"/>
    <w:rsid w:val="00A613C9"/>
    <w:rsid w:val="00A70443"/>
    <w:rsid w:val="00A70D5B"/>
    <w:rsid w:val="00A72B8A"/>
    <w:rsid w:val="00A7430A"/>
    <w:rsid w:val="00A9767A"/>
    <w:rsid w:val="00AA3F8F"/>
    <w:rsid w:val="00AA4F19"/>
    <w:rsid w:val="00AA7521"/>
    <w:rsid w:val="00AC079C"/>
    <w:rsid w:val="00AC0921"/>
    <w:rsid w:val="00AE6554"/>
    <w:rsid w:val="00AE69D4"/>
    <w:rsid w:val="00B07F7C"/>
    <w:rsid w:val="00B12FC7"/>
    <w:rsid w:val="00B2057E"/>
    <w:rsid w:val="00B25232"/>
    <w:rsid w:val="00B32614"/>
    <w:rsid w:val="00B34BC2"/>
    <w:rsid w:val="00B4655E"/>
    <w:rsid w:val="00B559E9"/>
    <w:rsid w:val="00B63A49"/>
    <w:rsid w:val="00B76AD0"/>
    <w:rsid w:val="00B84327"/>
    <w:rsid w:val="00B844DA"/>
    <w:rsid w:val="00B91A88"/>
    <w:rsid w:val="00B95FFC"/>
    <w:rsid w:val="00BA0695"/>
    <w:rsid w:val="00BA219C"/>
    <w:rsid w:val="00BA2FC0"/>
    <w:rsid w:val="00BA3E6B"/>
    <w:rsid w:val="00BA67E9"/>
    <w:rsid w:val="00BC13EF"/>
    <w:rsid w:val="00BE0F44"/>
    <w:rsid w:val="00BE4B5C"/>
    <w:rsid w:val="00BF1DE2"/>
    <w:rsid w:val="00BF4EDA"/>
    <w:rsid w:val="00BF6E85"/>
    <w:rsid w:val="00C0202F"/>
    <w:rsid w:val="00C0405F"/>
    <w:rsid w:val="00C10C89"/>
    <w:rsid w:val="00C14D04"/>
    <w:rsid w:val="00C32D74"/>
    <w:rsid w:val="00C3453D"/>
    <w:rsid w:val="00C654F7"/>
    <w:rsid w:val="00C70CA4"/>
    <w:rsid w:val="00C75AB0"/>
    <w:rsid w:val="00C84D90"/>
    <w:rsid w:val="00C926E9"/>
    <w:rsid w:val="00CB140E"/>
    <w:rsid w:val="00CB629B"/>
    <w:rsid w:val="00CC700E"/>
    <w:rsid w:val="00CD2CBC"/>
    <w:rsid w:val="00CE3B93"/>
    <w:rsid w:val="00CF4670"/>
    <w:rsid w:val="00CF6472"/>
    <w:rsid w:val="00D12A27"/>
    <w:rsid w:val="00D20D22"/>
    <w:rsid w:val="00D23BA8"/>
    <w:rsid w:val="00D33981"/>
    <w:rsid w:val="00D400B2"/>
    <w:rsid w:val="00D42175"/>
    <w:rsid w:val="00D42C2C"/>
    <w:rsid w:val="00D47126"/>
    <w:rsid w:val="00D51741"/>
    <w:rsid w:val="00D76FDB"/>
    <w:rsid w:val="00D777C1"/>
    <w:rsid w:val="00D93639"/>
    <w:rsid w:val="00D9387B"/>
    <w:rsid w:val="00DA1167"/>
    <w:rsid w:val="00DA217D"/>
    <w:rsid w:val="00DA5A1E"/>
    <w:rsid w:val="00DA6BDB"/>
    <w:rsid w:val="00DB7745"/>
    <w:rsid w:val="00DC0F3C"/>
    <w:rsid w:val="00DE00C1"/>
    <w:rsid w:val="00DF402C"/>
    <w:rsid w:val="00E01882"/>
    <w:rsid w:val="00E1526A"/>
    <w:rsid w:val="00E15346"/>
    <w:rsid w:val="00E200A3"/>
    <w:rsid w:val="00E3047E"/>
    <w:rsid w:val="00E40BE5"/>
    <w:rsid w:val="00E45317"/>
    <w:rsid w:val="00E475E3"/>
    <w:rsid w:val="00E840C2"/>
    <w:rsid w:val="00EE0355"/>
    <w:rsid w:val="00EE39DF"/>
    <w:rsid w:val="00EF444C"/>
    <w:rsid w:val="00EF6058"/>
    <w:rsid w:val="00F1574C"/>
    <w:rsid w:val="00F2390E"/>
    <w:rsid w:val="00F239B9"/>
    <w:rsid w:val="00F301AA"/>
    <w:rsid w:val="00F503B7"/>
    <w:rsid w:val="00F51D32"/>
    <w:rsid w:val="00F525F3"/>
    <w:rsid w:val="00F55546"/>
    <w:rsid w:val="00F63737"/>
    <w:rsid w:val="00F77424"/>
    <w:rsid w:val="00F91675"/>
    <w:rsid w:val="00F944E6"/>
    <w:rsid w:val="00F97D85"/>
    <w:rsid w:val="00FA3D1B"/>
    <w:rsid w:val="00FB66D5"/>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0A96"/>
  <w15:docId w15:val="{CC4B0E25-B7CB-4BC7-BEF9-806394FC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859"/>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Header">
    <w:name w:val="header"/>
    <w:basedOn w:val="Normal"/>
    <w:link w:val="HeaderChar"/>
    <w:uiPriority w:val="99"/>
    <w:unhideWhenUsed/>
    <w:rsid w:val="00915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420"/>
  </w:style>
  <w:style w:type="paragraph" w:styleId="Footer">
    <w:name w:val="footer"/>
    <w:basedOn w:val="Normal"/>
    <w:link w:val="FooterChar"/>
    <w:uiPriority w:val="99"/>
    <w:unhideWhenUsed/>
    <w:rsid w:val="00915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ek\Documents\Custom%20Office%20Templates\procedur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2.xml><?xml version="1.0" encoding="utf-8"?>
<ds:datastoreItem xmlns:ds="http://schemas.openxmlformats.org/officeDocument/2006/customXml" ds:itemID="{45CD0AC6-4DCF-4FB7-981F-4B92F6957475}">
  <ds:schemaRefs>
    <ds:schemaRef ds:uri="http://schemas.microsoft.com/sharepoint/v3/contenttype/forms"/>
  </ds:schemaRefs>
</ds:datastoreItem>
</file>

<file path=customXml/itemProps3.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4.xml><?xml version="1.0" encoding="utf-8"?>
<ds:datastoreItem xmlns:ds="http://schemas.openxmlformats.org/officeDocument/2006/customXml" ds:itemID="{D482AEFC-EFCD-40E7-A40B-673729E1D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procedureTemplate.dotx</Template>
  <TotalTime>8399</TotalTime>
  <Pages>9</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7</cp:revision>
  <cp:lastPrinted>2023-08-25T16:05:00Z</cp:lastPrinted>
  <dcterms:created xsi:type="dcterms:W3CDTF">2023-11-22T01:23:00Z</dcterms:created>
  <dcterms:modified xsi:type="dcterms:W3CDTF">2023-11-28T00:41:00Z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